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3779A" w14:textId="1FACAB9F" w:rsidR="0058602C" w:rsidRDefault="755D94AE">
      <w:r>
        <w:t xml:space="preserve">Simantic IPC Nanobox </w:t>
      </w:r>
      <w:r w:rsidR="7931266E">
        <w:t>System</w:t>
      </w:r>
      <w:r w:rsidR="4D49C142">
        <w:t xml:space="preserve"> </w:t>
      </w:r>
      <w:r w:rsidR="7931266E">
        <w:t>Specification</w:t>
      </w:r>
    </w:p>
    <w:p w14:paraId="44A3A4C1" w14:textId="54F452C2" w:rsidR="00EF4180" w:rsidRDefault="00EF4180"/>
    <w:sdt>
      <w:sdtPr>
        <w:rPr>
          <w:rFonts w:ascii="Univers" w:eastAsia="Times New Roman" w:hAnsi="Univers" w:cs="Times New Roman"/>
          <w:color w:val="auto"/>
          <w:sz w:val="22"/>
          <w:szCs w:val="20"/>
        </w:rPr>
        <w:id w:val="-51299698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794DCF7" w14:textId="06C5E388" w:rsidR="007F1AD2" w:rsidRDefault="007F1AD2">
          <w:pPr>
            <w:pStyle w:val="TOCHeading"/>
          </w:pPr>
          <w:r>
            <w:t>Table of Contents</w:t>
          </w:r>
        </w:p>
        <w:p w14:paraId="2BBF433E" w14:textId="082B02D2" w:rsidR="00285242" w:rsidRDefault="007F1AD2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5719118" w:history="1">
            <w:r w:rsidR="00285242" w:rsidRPr="00961680">
              <w:rPr>
                <w:rStyle w:val="Hyperlink"/>
                <w:noProof/>
              </w:rPr>
              <w:t>1.</w:t>
            </w:r>
            <w:r w:rsidR="00285242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85242" w:rsidRPr="00961680">
              <w:rPr>
                <w:rStyle w:val="Hyperlink"/>
                <w:noProof/>
              </w:rPr>
              <w:t>Introduction</w:t>
            </w:r>
            <w:r w:rsidR="00285242">
              <w:rPr>
                <w:noProof/>
                <w:webHidden/>
              </w:rPr>
              <w:tab/>
            </w:r>
            <w:r w:rsidR="00285242">
              <w:rPr>
                <w:noProof/>
                <w:webHidden/>
              </w:rPr>
              <w:fldChar w:fldCharType="begin"/>
            </w:r>
            <w:r w:rsidR="00285242">
              <w:rPr>
                <w:noProof/>
                <w:webHidden/>
              </w:rPr>
              <w:instrText xml:space="preserve"> PAGEREF _Toc85719118 \h </w:instrText>
            </w:r>
            <w:r w:rsidR="00285242">
              <w:rPr>
                <w:noProof/>
                <w:webHidden/>
              </w:rPr>
            </w:r>
            <w:r w:rsidR="00285242">
              <w:rPr>
                <w:noProof/>
                <w:webHidden/>
              </w:rPr>
              <w:fldChar w:fldCharType="separate"/>
            </w:r>
            <w:r w:rsidR="00285242">
              <w:rPr>
                <w:noProof/>
                <w:webHidden/>
              </w:rPr>
              <w:t>2</w:t>
            </w:r>
            <w:r w:rsidR="00285242">
              <w:rPr>
                <w:noProof/>
                <w:webHidden/>
              </w:rPr>
              <w:fldChar w:fldCharType="end"/>
            </w:r>
          </w:hyperlink>
        </w:p>
        <w:p w14:paraId="638363C2" w14:textId="3A317FD8" w:rsidR="00285242" w:rsidRDefault="002F6D8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19" w:history="1">
            <w:r w:rsidR="00285242" w:rsidRPr="00961680">
              <w:rPr>
                <w:rStyle w:val="Hyperlink"/>
                <w:noProof/>
              </w:rPr>
              <w:t>1.1</w:t>
            </w:r>
            <w:r w:rsidR="00285242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85242" w:rsidRPr="00961680">
              <w:rPr>
                <w:rStyle w:val="Hyperlink"/>
                <w:noProof/>
              </w:rPr>
              <w:t>Purpose</w:t>
            </w:r>
            <w:r w:rsidR="00285242">
              <w:rPr>
                <w:noProof/>
                <w:webHidden/>
              </w:rPr>
              <w:tab/>
            </w:r>
            <w:r w:rsidR="00285242">
              <w:rPr>
                <w:noProof/>
                <w:webHidden/>
              </w:rPr>
              <w:fldChar w:fldCharType="begin"/>
            </w:r>
            <w:r w:rsidR="00285242">
              <w:rPr>
                <w:noProof/>
                <w:webHidden/>
              </w:rPr>
              <w:instrText xml:space="preserve"> PAGEREF _Toc85719119 \h </w:instrText>
            </w:r>
            <w:r w:rsidR="00285242">
              <w:rPr>
                <w:noProof/>
                <w:webHidden/>
              </w:rPr>
            </w:r>
            <w:r w:rsidR="00285242">
              <w:rPr>
                <w:noProof/>
                <w:webHidden/>
              </w:rPr>
              <w:fldChar w:fldCharType="separate"/>
            </w:r>
            <w:r w:rsidR="00285242">
              <w:rPr>
                <w:noProof/>
                <w:webHidden/>
              </w:rPr>
              <w:t>2</w:t>
            </w:r>
            <w:r w:rsidR="00285242">
              <w:rPr>
                <w:noProof/>
                <w:webHidden/>
              </w:rPr>
              <w:fldChar w:fldCharType="end"/>
            </w:r>
          </w:hyperlink>
        </w:p>
        <w:p w14:paraId="4296F932" w14:textId="08071420" w:rsidR="00285242" w:rsidRDefault="002F6D8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20" w:history="1">
            <w:r w:rsidR="00285242" w:rsidRPr="00961680">
              <w:rPr>
                <w:rStyle w:val="Hyperlink"/>
                <w:noProof/>
              </w:rPr>
              <w:t>1.2</w:t>
            </w:r>
            <w:r w:rsidR="00285242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85242" w:rsidRPr="00961680">
              <w:rPr>
                <w:rStyle w:val="Hyperlink"/>
                <w:noProof/>
              </w:rPr>
              <w:t>Scope</w:t>
            </w:r>
            <w:r w:rsidR="00285242">
              <w:rPr>
                <w:noProof/>
                <w:webHidden/>
              </w:rPr>
              <w:tab/>
            </w:r>
            <w:r w:rsidR="00285242">
              <w:rPr>
                <w:noProof/>
                <w:webHidden/>
              </w:rPr>
              <w:fldChar w:fldCharType="begin"/>
            </w:r>
            <w:r w:rsidR="00285242">
              <w:rPr>
                <w:noProof/>
                <w:webHidden/>
              </w:rPr>
              <w:instrText xml:space="preserve"> PAGEREF _Toc85719120 \h </w:instrText>
            </w:r>
            <w:r w:rsidR="00285242">
              <w:rPr>
                <w:noProof/>
                <w:webHidden/>
              </w:rPr>
            </w:r>
            <w:r w:rsidR="00285242">
              <w:rPr>
                <w:noProof/>
                <w:webHidden/>
              </w:rPr>
              <w:fldChar w:fldCharType="separate"/>
            </w:r>
            <w:r w:rsidR="00285242">
              <w:rPr>
                <w:noProof/>
                <w:webHidden/>
              </w:rPr>
              <w:t>2</w:t>
            </w:r>
            <w:r w:rsidR="00285242">
              <w:rPr>
                <w:noProof/>
                <w:webHidden/>
              </w:rPr>
              <w:fldChar w:fldCharType="end"/>
            </w:r>
          </w:hyperlink>
        </w:p>
        <w:p w14:paraId="34E2C656" w14:textId="66D35EF4" w:rsidR="00285242" w:rsidRDefault="002F6D8D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21" w:history="1">
            <w:r w:rsidR="00285242" w:rsidRPr="00961680">
              <w:rPr>
                <w:rStyle w:val="Hyperlink"/>
                <w:noProof/>
              </w:rPr>
              <w:t>2.</w:t>
            </w:r>
            <w:r w:rsidR="00285242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85242" w:rsidRPr="00961680">
              <w:rPr>
                <w:rStyle w:val="Hyperlink"/>
                <w:noProof/>
              </w:rPr>
              <w:t>IPC Requirements</w:t>
            </w:r>
            <w:r w:rsidR="00285242">
              <w:rPr>
                <w:noProof/>
                <w:webHidden/>
              </w:rPr>
              <w:tab/>
            </w:r>
            <w:r w:rsidR="00285242">
              <w:rPr>
                <w:noProof/>
                <w:webHidden/>
              </w:rPr>
              <w:fldChar w:fldCharType="begin"/>
            </w:r>
            <w:r w:rsidR="00285242">
              <w:rPr>
                <w:noProof/>
                <w:webHidden/>
              </w:rPr>
              <w:instrText xml:space="preserve"> PAGEREF _Toc85719121 \h </w:instrText>
            </w:r>
            <w:r w:rsidR="00285242">
              <w:rPr>
                <w:noProof/>
                <w:webHidden/>
              </w:rPr>
            </w:r>
            <w:r w:rsidR="00285242">
              <w:rPr>
                <w:noProof/>
                <w:webHidden/>
              </w:rPr>
              <w:fldChar w:fldCharType="separate"/>
            </w:r>
            <w:r w:rsidR="00285242">
              <w:rPr>
                <w:noProof/>
                <w:webHidden/>
              </w:rPr>
              <w:t>2</w:t>
            </w:r>
            <w:r w:rsidR="00285242">
              <w:rPr>
                <w:noProof/>
                <w:webHidden/>
              </w:rPr>
              <w:fldChar w:fldCharType="end"/>
            </w:r>
          </w:hyperlink>
        </w:p>
        <w:p w14:paraId="7ADF9C8B" w14:textId="74DB0F43" w:rsidR="00285242" w:rsidRDefault="002F6D8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22" w:history="1">
            <w:r w:rsidR="00285242" w:rsidRPr="00961680">
              <w:rPr>
                <w:rStyle w:val="Hyperlink"/>
                <w:noProof/>
              </w:rPr>
              <w:t>2.1</w:t>
            </w:r>
            <w:r w:rsidR="00285242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85242" w:rsidRPr="00961680">
              <w:rPr>
                <w:rStyle w:val="Hyperlink"/>
                <w:noProof/>
              </w:rPr>
              <w:t>IPC Case</w:t>
            </w:r>
            <w:r w:rsidR="00285242">
              <w:rPr>
                <w:noProof/>
                <w:webHidden/>
              </w:rPr>
              <w:tab/>
            </w:r>
            <w:r w:rsidR="00285242">
              <w:rPr>
                <w:noProof/>
                <w:webHidden/>
              </w:rPr>
              <w:fldChar w:fldCharType="begin"/>
            </w:r>
            <w:r w:rsidR="00285242">
              <w:rPr>
                <w:noProof/>
                <w:webHidden/>
              </w:rPr>
              <w:instrText xml:space="preserve"> PAGEREF _Toc85719122 \h </w:instrText>
            </w:r>
            <w:r w:rsidR="00285242">
              <w:rPr>
                <w:noProof/>
                <w:webHidden/>
              </w:rPr>
            </w:r>
            <w:r w:rsidR="00285242">
              <w:rPr>
                <w:noProof/>
                <w:webHidden/>
              </w:rPr>
              <w:fldChar w:fldCharType="separate"/>
            </w:r>
            <w:r w:rsidR="00285242">
              <w:rPr>
                <w:noProof/>
                <w:webHidden/>
              </w:rPr>
              <w:t>2</w:t>
            </w:r>
            <w:r w:rsidR="00285242">
              <w:rPr>
                <w:noProof/>
                <w:webHidden/>
              </w:rPr>
              <w:fldChar w:fldCharType="end"/>
            </w:r>
          </w:hyperlink>
        </w:p>
        <w:p w14:paraId="6F856F63" w14:textId="7C8DE0B0" w:rsidR="00285242" w:rsidRDefault="002F6D8D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23" w:history="1">
            <w:r w:rsidR="00285242" w:rsidRPr="00961680">
              <w:rPr>
                <w:rStyle w:val="Hyperlink"/>
                <w:noProof/>
              </w:rPr>
              <w:t>2.1.1</w:t>
            </w:r>
            <w:r w:rsidR="00285242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85242" w:rsidRPr="00961680">
              <w:rPr>
                <w:rStyle w:val="Hyperlink"/>
                <w:noProof/>
              </w:rPr>
              <w:t>IPC Identification data of Device</w:t>
            </w:r>
            <w:r w:rsidR="00285242">
              <w:rPr>
                <w:noProof/>
                <w:webHidden/>
              </w:rPr>
              <w:tab/>
            </w:r>
            <w:r w:rsidR="00285242">
              <w:rPr>
                <w:noProof/>
                <w:webHidden/>
              </w:rPr>
              <w:fldChar w:fldCharType="begin"/>
            </w:r>
            <w:r w:rsidR="00285242">
              <w:rPr>
                <w:noProof/>
                <w:webHidden/>
              </w:rPr>
              <w:instrText xml:space="preserve"> PAGEREF _Toc85719123 \h </w:instrText>
            </w:r>
            <w:r w:rsidR="00285242">
              <w:rPr>
                <w:noProof/>
                <w:webHidden/>
              </w:rPr>
            </w:r>
            <w:r w:rsidR="00285242">
              <w:rPr>
                <w:noProof/>
                <w:webHidden/>
              </w:rPr>
              <w:fldChar w:fldCharType="separate"/>
            </w:r>
            <w:r w:rsidR="00285242">
              <w:rPr>
                <w:noProof/>
                <w:webHidden/>
              </w:rPr>
              <w:t>2</w:t>
            </w:r>
            <w:r w:rsidR="00285242">
              <w:rPr>
                <w:noProof/>
                <w:webHidden/>
              </w:rPr>
              <w:fldChar w:fldCharType="end"/>
            </w:r>
          </w:hyperlink>
        </w:p>
        <w:p w14:paraId="6D0F2292" w14:textId="4A8F6A83" w:rsidR="00285242" w:rsidRDefault="002F6D8D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24" w:history="1">
            <w:r w:rsidR="00285242" w:rsidRPr="00961680">
              <w:rPr>
                <w:rStyle w:val="Hyperlink"/>
                <w:noProof/>
              </w:rPr>
              <w:t>2.1.2</w:t>
            </w:r>
            <w:r w:rsidR="00285242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85242" w:rsidRPr="00961680">
              <w:rPr>
                <w:rStyle w:val="Hyperlink"/>
                <w:noProof/>
              </w:rPr>
              <w:t>IPC Certificate of Authenticity</w:t>
            </w:r>
            <w:r w:rsidR="00285242">
              <w:rPr>
                <w:noProof/>
                <w:webHidden/>
              </w:rPr>
              <w:tab/>
            </w:r>
            <w:r w:rsidR="00285242">
              <w:rPr>
                <w:noProof/>
                <w:webHidden/>
              </w:rPr>
              <w:fldChar w:fldCharType="begin"/>
            </w:r>
            <w:r w:rsidR="00285242">
              <w:rPr>
                <w:noProof/>
                <w:webHidden/>
              </w:rPr>
              <w:instrText xml:space="preserve"> PAGEREF _Toc85719124 \h </w:instrText>
            </w:r>
            <w:r w:rsidR="00285242">
              <w:rPr>
                <w:noProof/>
                <w:webHidden/>
              </w:rPr>
            </w:r>
            <w:r w:rsidR="00285242">
              <w:rPr>
                <w:noProof/>
                <w:webHidden/>
              </w:rPr>
              <w:fldChar w:fldCharType="separate"/>
            </w:r>
            <w:r w:rsidR="00285242">
              <w:rPr>
                <w:noProof/>
                <w:webHidden/>
              </w:rPr>
              <w:t>2</w:t>
            </w:r>
            <w:r w:rsidR="00285242">
              <w:rPr>
                <w:noProof/>
                <w:webHidden/>
              </w:rPr>
              <w:fldChar w:fldCharType="end"/>
            </w:r>
          </w:hyperlink>
        </w:p>
        <w:p w14:paraId="78AE33BF" w14:textId="2DA10654" w:rsidR="00285242" w:rsidRDefault="002F6D8D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25" w:history="1">
            <w:r w:rsidR="00285242" w:rsidRPr="00961680">
              <w:rPr>
                <w:rStyle w:val="Hyperlink"/>
                <w:noProof/>
              </w:rPr>
              <w:t>2.1.3</w:t>
            </w:r>
            <w:r w:rsidR="00285242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85242" w:rsidRPr="00961680">
              <w:rPr>
                <w:rStyle w:val="Hyperlink"/>
                <w:noProof/>
              </w:rPr>
              <w:t>Supported Mounting Positions</w:t>
            </w:r>
            <w:r w:rsidR="00285242">
              <w:rPr>
                <w:noProof/>
                <w:webHidden/>
              </w:rPr>
              <w:tab/>
            </w:r>
            <w:r w:rsidR="00285242">
              <w:rPr>
                <w:noProof/>
                <w:webHidden/>
              </w:rPr>
              <w:fldChar w:fldCharType="begin"/>
            </w:r>
            <w:r w:rsidR="00285242">
              <w:rPr>
                <w:noProof/>
                <w:webHidden/>
              </w:rPr>
              <w:instrText xml:space="preserve"> PAGEREF _Toc85719125 \h </w:instrText>
            </w:r>
            <w:r w:rsidR="00285242">
              <w:rPr>
                <w:noProof/>
                <w:webHidden/>
              </w:rPr>
            </w:r>
            <w:r w:rsidR="00285242">
              <w:rPr>
                <w:noProof/>
                <w:webHidden/>
              </w:rPr>
              <w:fldChar w:fldCharType="separate"/>
            </w:r>
            <w:r w:rsidR="00285242">
              <w:rPr>
                <w:noProof/>
                <w:webHidden/>
              </w:rPr>
              <w:t>2</w:t>
            </w:r>
            <w:r w:rsidR="00285242">
              <w:rPr>
                <w:noProof/>
                <w:webHidden/>
              </w:rPr>
              <w:fldChar w:fldCharType="end"/>
            </w:r>
          </w:hyperlink>
        </w:p>
        <w:p w14:paraId="4E041834" w14:textId="53C83BF8" w:rsidR="00285242" w:rsidRDefault="002F6D8D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26" w:history="1">
            <w:r w:rsidR="00285242" w:rsidRPr="00961680">
              <w:rPr>
                <w:rStyle w:val="Hyperlink"/>
                <w:noProof/>
              </w:rPr>
              <w:t>2.1.4</w:t>
            </w:r>
            <w:r w:rsidR="00285242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85242" w:rsidRPr="00961680">
              <w:rPr>
                <w:rStyle w:val="Hyperlink"/>
                <w:noProof/>
              </w:rPr>
              <w:t>Support for Strain Relief</w:t>
            </w:r>
            <w:r w:rsidR="00285242">
              <w:rPr>
                <w:noProof/>
                <w:webHidden/>
              </w:rPr>
              <w:tab/>
            </w:r>
            <w:r w:rsidR="00285242">
              <w:rPr>
                <w:noProof/>
                <w:webHidden/>
              </w:rPr>
              <w:fldChar w:fldCharType="begin"/>
            </w:r>
            <w:r w:rsidR="00285242">
              <w:rPr>
                <w:noProof/>
                <w:webHidden/>
              </w:rPr>
              <w:instrText xml:space="preserve"> PAGEREF _Toc85719126 \h </w:instrText>
            </w:r>
            <w:r w:rsidR="00285242">
              <w:rPr>
                <w:noProof/>
                <w:webHidden/>
              </w:rPr>
            </w:r>
            <w:r w:rsidR="00285242">
              <w:rPr>
                <w:noProof/>
                <w:webHidden/>
              </w:rPr>
              <w:fldChar w:fldCharType="separate"/>
            </w:r>
            <w:r w:rsidR="00285242">
              <w:rPr>
                <w:noProof/>
                <w:webHidden/>
              </w:rPr>
              <w:t>2</w:t>
            </w:r>
            <w:r w:rsidR="00285242">
              <w:rPr>
                <w:noProof/>
                <w:webHidden/>
              </w:rPr>
              <w:fldChar w:fldCharType="end"/>
            </w:r>
          </w:hyperlink>
        </w:p>
        <w:p w14:paraId="0E215970" w14:textId="2C86550C" w:rsidR="00285242" w:rsidRDefault="002F6D8D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27" w:history="1">
            <w:r w:rsidR="00285242" w:rsidRPr="00961680">
              <w:rPr>
                <w:rStyle w:val="Hyperlink"/>
                <w:noProof/>
              </w:rPr>
              <w:t>2.1.5</w:t>
            </w:r>
            <w:r w:rsidR="00285242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85242" w:rsidRPr="00961680">
              <w:rPr>
                <w:rStyle w:val="Hyperlink"/>
                <w:noProof/>
              </w:rPr>
              <w:t>Support for Protective Conductor</w:t>
            </w:r>
            <w:r w:rsidR="00285242">
              <w:rPr>
                <w:noProof/>
                <w:webHidden/>
              </w:rPr>
              <w:tab/>
            </w:r>
            <w:r w:rsidR="00285242">
              <w:rPr>
                <w:noProof/>
                <w:webHidden/>
              </w:rPr>
              <w:fldChar w:fldCharType="begin"/>
            </w:r>
            <w:r w:rsidR="00285242">
              <w:rPr>
                <w:noProof/>
                <w:webHidden/>
              </w:rPr>
              <w:instrText xml:space="preserve"> PAGEREF _Toc85719127 \h </w:instrText>
            </w:r>
            <w:r w:rsidR="00285242">
              <w:rPr>
                <w:noProof/>
                <w:webHidden/>
              </w:rPr>
            </w:r>
            <w:r w:rsidR="00285242">
              <w:rPr>
                <w:noProof/>
                <w:webHidden/>
              </w:rPr>
              <w:fldChar w:fldCharType="separate"/>
            </w:r>
            <w:r w:rsidR="00285242">
              <w:rPr>
                <w:noProof/>
                <w:webHidden/>
              </w:rPr>
              <w:t>2</w:t>
            </w:r>
            <w:r w:rsidR="00285242">
              <w:rPr>
                <w:noProof/>
                <w:webHidden/>
              </w:rPr>
              <w:fldChar w:fldCharType="end"/>
            </w:r>
          </w:hyperlink>
        </w:p>
        <w:p w14:paraId="3070C94C" w14:textId="72FD5342" w:rsidR="00285242" w:rsidRDefault="002F6D8D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28" w:history="1">
            <w:r w:rsidR="00285242" w:rsidRPr="00961680">
              <w:rPr>
                <w:rStyle w:val="Hyperlink"/>
                <w:noProof/>
              </w:rPr>
              <w:t>2.1.6</w:t>
            </w:r>
            <w:r w:rsidR="00285242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85242" w:rsidRPr="00961680">
              <w:rPr>
                <w:rStyle w:val="Hyperlink"/>
                <w:noProof/>
              </w:rPr>
              <w:t>Support for 24VDC Power Supply Connection</w:t>
            </w:r>
            <w:r w:rsidR="00285242">
              <w:rPr>
                <w:noProof/>
                <w:webHidden/>
              </w:rPr>
              <w:tab/>
            </w:r>
            <w:r w:rsidR="00285242">
              <w:rPr>
                <w:noProof/>
                <w:webHidden/>
              </w:rPr>
              <w:fldChar w:fldCharType="begin"/>
            </w:r>
            <w:r w:rsidR="00285242">
              <w:rPr>
                <w:noProof/>
                <w:webHidden/>
              </w:rPr>
              <w:instrText xml:space="preserve"> PAGEREF _Toc85719128 \h </w:instrText>
            </w:r>
            <w:r w:rsidR="00285242">
              <w:rPr>
                <w:noProof/>
                <w:webHidden/>
              </w:rPr>
            </w:r>
            <w:r w:rsidR="00285242">
              <w:rPr>
                <w:noProof/>
                <w:webHidden/>
              </w:rPr>
              <w:fldChar w:fldCharType="separate"/>
            </w:r>
            <w:r w:rsidR="00285242">
              <w:rPr>
                <w:noProof/>
                <w:webHidden/>
              </w:rPr>
              <w:t>2</w:t>
            </w:r>
            <w:r w:rsidR="00285242">
              <w:rPr>
                <w:noProof/>
                <w:webHidden/>
              </w:rPr>
              <w:fldChar w:fldCharType="end"/>
            </w:r>
          </w:hyperlink>
        </w:p>
        <w:p w14:paraId="71E73782" w14:textId="4D7C99A1" w:rsidR="00285242" w:rsidRDefault="002F6D8D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29" w:history="1">
            <w:r w:rsidR="00285242" w:rsidRPr="00961680">
              <w:rPr>
                <w:rStyle w:val="Hyperlink"/>
                <w:noProof/>
              </w:rPr>
              <w:t>2.1.7</w:t>
            </w:r>
            <w:r w:rsidR="00285242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85242" w:rsidRPr="00961680">
              <w:rPr>
                <w:rStyle w:val="Hyperlink"/>
                <w:noProof/>
              </w:rPr>
              <w:t>USB Ports</w:t>
            </w:r>
            <w:r w:rsidR="00285242">
              <w:rPr>
                <w:noProof/>
                <w:webHidden/>
              </w:rPr>
              <w:tab/>
            </w:r>
            <w:r w:rsidR="00285242">
              <w:rPr>
                <w:noProof/>
                <w:webHidden/>
              </w:rPr>
              <w:fldChar w:fldCharType="begin"/>
            </w:r>
            <w:r w:rsidR="00285242">
              <w:rPr>
                <w:noProof/>
                <w:webHidden/>
              </w:rPr>
              <w:instrText xml:space="preserve"> PAGEREF _Toc85719129 \h </w:instrText>
            </w:r>
            <w:r w:rsidR="00285242">
              <w:rPr>
                <w:noProof/>
                <w:webHidden/>
              </w:rPr>
            </w:r>
            <w:r w:rsidR="00285242">
              <w:rPr>
                <w:noProof/>
                <w:webHidden/>
              </w:rPr>
              <w:fldChar w:fldCharType="separate"/>
            </w:r>
            <w:r w:rsidR="00285242">
              <w:rPr>
                <w:noProof/>
                <w:webHidden/>
              </w:rPr>
              <w:t>2</w:t>
            </w:r>
            <w:r w:rsidR="00285242">
              <w:rPr>
                <w:noProof/>
                <w:webHidden/>
              </w:rPr>
              <w:fldChar w:fldCharType="end"/>
            </w:r>
          </w:hyperlink>
        </w:p>
        <w:p w14:paraId="4E495A55" w14:textId="0FA2CDE4" w:rsidR="00285242" w:rsidRDefault="002F6D8D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30" w:history="1">
            <w:r w:rsidR="00285242" w:rsidRPr="00961680">
              <w:rPr>
                <w:rStyle w:val="Hyperlink"/>
                <w:noProof/>
              </w:rPr>
              <w:t>2.1.8</w:t>
            </w:r>
            <w:r w:rsidR="00285242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85242" w:rsidRPr="00961680">
              <w:rPr>
                <w:rStyle w:val="Hyperlink"/>
                <w:noProof/>
              </w:rPr>
              <w:t>Monitor Display Port</w:t>
            </w:r>
            <w:r w:rsidR="00285242">
              <w:rPr>
                <w:noProof/>
                <w:webHidden/>
              </w:rPr>
              <w:tab/>
            </w:r>
            <w:r w:rsidR="00285242">
              <w:rPr>
                <w:noProof/>
                <w:webHidden/>
              </w:rPr>
              <w:fldChar w:fldCharType="begin"/>
            </w:r>
            <w:r w:rsidR="00285242">
              <w:rPr>
                <w:noProof/>
                <w:webHidden/>
              </w:rPr>
              <w:instrText xml:space="preserve"> PAGEREF _Toc85719130 \h </w:instrText>
            </w:r>
            <w:r w:rsidR="00285242">
              <w:rPr>
                <w:noProof/>
                <w:webHidden/>
              </w:rPr>
            </w:r>
            <w:r w:rsidR="00285242">
              <w:rPr>
                <w:noProof/>
                <w:webHidden/>
              </w:rPr>
              <w:fldChar w:fldCharType="separate"/>
            </w:r>
            <w:r w:rsidR="00285242">
              <w:rPr>
                <w:noProof/>
                <w:webHidden/>
              </w:rPr>
              <w:t>2</w:t>
            </w:r>
            <w:r w:rsidR="00285242">
              <w:rPr>
                <w:noProof/>
                <w:webHidden/>
              </w:rPr>
              <w:fldChar w:fldCharType="end"/>
            </w:r>
          </w:hyperlink>
        </w:p>
        <w:p w14:paraId="6F1B3C21" w14:textId="7CBFBFF9" w:rsidR="00285242" w:rsidRDefault="002F6D8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31" w:history="1">
            <w:r w:rsidR="00285242" w:rsidRPr="00961680">
              <w:rPr>
                <w:rStyle w:val="Hyperlink"/>
                <w:noProof/>
              </w:rPr>
              <w:t>2.2</w:t>
            </w:r>
            <w:r w:rsidR="00285242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85242" w:rsidRPr="00961680">
              <w:rPr>
                <w:rStyle w:val="Hyperlink"/>
                <w:noProof/>
              </w:rPr>
              <w:t>IPC Non Functional Requirements</w:t>
            </w:r>
            <w:r w:rsidR="00285242">
              <w:rPr>
                <w:noProof/>
                <w:webHidden/>
              </w:rPr>
              <w:tab/>
            </w:r>
            <w:r w:rsidR="00285242">
              <w:rPr>
                <w:noProof/>
                <w:webHidden/>
              </w:rPr>
              <w:fldChar w:fldCharType="begin"/>
            </w:r>
            <w:r w:rsidR="00285242">
              <w:rPr>
                <w:noProof/>
                <w:webHidden/>
              </w:rPr>
              <w:instrText xml:space="preserve"> PAGEREF _Toc85719131 \h </w:instrText>
            </w:r>
            <w:r w:rsidR="00285242">
              <w:rPr>
                <w:noProof/>
                <w:webHidden/>
              </w:rPr>
            </w:r>
            <w:r w:rsidR="00285242">
              <w:rPr>
                <w:noProof/>
                <w:webHidden/>
              </w:rPr>
              <w:fldChar w:fldCharType="separate"/>
            </w:r>
            <w:r w:rsidR="00285242">
              <w:rPr>
                <w:noProof/>
                <w:webHidden/>
              </w:rPr>
              <w:t>3</w:t>
            </w:r>
            <w:r w:rsidR="00285242">
              <w:rPr>
                <w:noProof/>
                <w:webHidden/>
              </w:rPr>
              <w:fldChar w:fldCharType="end"/>
            </w:r>
          </w:hyperlink>
        </w:p>
        <w:p w14:paraId="02DEA23F" w14:textId="18C81E91" w:rsidR="00285242" w:rsidRDefault="002F6D8D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32" w:history="1">
            <w:r w:rsidR="00285242" w:rsidRPr="00961680">
              <w:rPr>
                <w:rStyle w:val="Hyperlink"/>
                <w:noProof/>
              </w:rPr>
              <w:t>2.2.1</w:t>
            </w:r>
            <w:r w:rsidR="00285242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85242" w:rsidRPr="00961680">
              <w:rPr>
                <w:rStyle w:val="Hyperlink"/>
                <w:noProof/>
              </w:rPr>
              <w:t>Ethernet Speeds</w:t>
            </w:r>
            <w:r w:rsidR="00285242">
              <w:rPr>
                <w:noProof/>
                <w:webHidden/>
              </w:rPr>
              <w:tab/>
            </w:r>
            <w:r w:rsidR="00285242">
              <w:rPr>
                <w:noProof/>
                <w:webHidden/>
              </w:rPr>
              <w:fldChar w:fldCharType="begin"/>
            </w:r>
            <w:r w:rsidR="00285242">
              <w:rPr>
                <w:noProof/>
                <w:webHidden/>
              </w:rPr>
              <w:instrText xml:space="preserve"> PAGEREF _Toc85719132 \h </w:instrText>
            </w:r>
            <w:r w:rsidR="00285242">
              <w:rPr>
                <w:noProof/>
                <w:webHidden/>
              </w:rPr>
            </w:r>
            <w:r w:rsidR="00285242">
              <w:rPr>
                <w:noProof/>
                <w:webHidden/>
              </w:rPr>
              <w:fldChar w:fldCharType="separate"/>
            </w:r>
            <w:r w:rsidR="00285242">
              <w:rPr>
                <w:noProof/>
                <w:webHidden/>
              </w:rPr>
              <w:t>3</w:t>
            </w:r>
            <w:r w:rsidR="00285242">
              <w:rPr>
                <w:noProof/>
                <w:webHidden/>
              </w:rPr>
              <w:fldChar w:fldCharType="end"/>
            </w:r>
          </w:hyperlink>
        </w:p>
        <w:p w14:paraId="3202FFDD" w14:textId="3656F499" w:rsidR="00285242" w:rsidRDefault="002F6D8D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33" w:history="1">
            <w:r w:rsidR="00285242" w:rsidRPr="00961680">
              <w:rPr>
                <w:rStyle w:val="Hyperlink"/>
                <w:noProof/>
              </w:rPr>
              <w:t>2.2.2</w:t>
            </w:r>
            <w:r w:rsidR="00285242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85242" w:rsidRPr="00961680">
              <w:rPr>
                <w:rStyle w:val="Hyperlink"/>
                <w:noProof/>
              </w:rPr>
              <w:t>Operating System Preloaded</w:t>
            </w:r>
            <w:r w:rsidR="00285242">
              <w:rPr>
                <w:noProof/>
                <w:webHidden/>
              </w:rPr>
              <w:tab/>
            </w:r>
            <w:r w:rsidR="00285242">
              <w:rPr>
                <w:noProof/>
                <w:webHidden/>
              </w:rPr>
              <w:fldChar w:fldCharType="begin"/>
            </w:r>
            <w:r w:rsidR="00285242">
              <w:rPr>
                <w:noProof/>
                <w:webHidden/>
              </w:rPr>
              <w:instrText xml:space="preserve"> PAGEREF _Toc85719133 \h </w:instrText>
            </w:r>
            <w:r w:rsidR="00285242">
              <w:rPr>
                <w:noProof/>
                <w:webHidden/>
              </w:rPr>
            </w:r>
            <w:r w:rsidR="00285242">
              <w:rPr>
                <w:noProof/>
                <w:webHidden/>
              </w:rPr>
              <w:fldChar w:fldCharType="separate"/>
            </w:r>
            <w:r w:rsidR="00285242">
              <w:rPr>
                <w:noProof/>
                <w:webHidden/>
              </w:rPr>
              <w:t>3</w:t>
            </w:r>
            <w:r w:rsidR="00285242">
              <w:rPr>
                <w:noProof/>
                <w:webHidden/>
              </w:rPr>
              <w:fldChar w:fldCharType="end"/>
            </w:r>
          </w:hyperlink>
        </w:p>
        <w:p w14:paraId="381E84E0" w14:textId="60425CF2" w:rsidR="00285242" w:rsidRDefault="002F6D8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34" w:history="1">
            <w:r w:rsidR="00285242" w:rsidRPr="00961680">
              <w:rPr>
                <w:rStyle w:val="Hyperlink"/>
                <w:noProof/>
              </w:rPr>
              <w:t>2.3</w:t>
            </w:r>
            <w:r w:rsidR="00285242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85242" w:rsidRPr="00961680">
              <w:rPr>
                <w:rStyle w:val="Hyperlink"/>
                <w:noProof/>
              </w:rPr>
              <w:t>IPC Functions</w:t>
            </w:r>
            <w:r w:rsidR="00285242">
              <w:rPr>
                <w:noProof/>
                <w:webHidden/>
              </w:rPr>
              <w:tab/>
            </w:r>
            <w:r w:rsidR="00285242">
              <w:rPr>
                <w:noProof/>
                <w:webHidden/>
              </w:rPr>
              <w:fldChar w:fldCharType="begin"/>
            </w:r>
            <w:r w:rsidR="00285242">
              <w:rPr>
                <w:noProof/>
                <w:webHidden/>
              </w:rPr>
              <w:instrText xml:space="preserve"> PAGEREF _Toc85719134 \h </w:instrText>
            </w:r>
            <w:r w:rsidR="00285242">
              <w:rPr>
                <w:noProof/>
                <w:webHidden/>
              </w:rPr>
            </w:r>
            <w:r w:rsidR="00285242">
              <w:rPr>
                <w:noProof/>
                <w:webHidden/>
              </w:rPr>
              <w:fldChar w:fldCharType="separate"/>
            </w:r>
            <w:r w:rsidR="00285242">
              <w:rPr>
                <w:noProof/>
                <w:webHidden/>
              </w:rPr>
              <w:t>3</w:t>
            </w:r>
            <w:r w:rsidR="00285242">
              <w:rPr>
                <w:noProof/>
                <w:webHidden/>
              </w:rPr>
              <w:fldChar w:fldCharType="end"/>
            </w:r>
          </w:hyperlink>
        </w:p>
        <w:p w14:paraId="05DC49B7" w14:textId="28B32433" w:rsidR="00285242" w:rsidRDefault="002F6D8D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35" w:history="1">
            <w:r w:rsidR="00285242" w:rsidRPr="00961680">
              <w:rPr>
                <w:rStyle w:val="Hyperlink"/>
                <w:noProof/>
              </w:rPr>
              <w:t>2.3.1</w:t>
            </w:r>
            <w:r w:rsidR="00285242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85242" w:rsidRPr="00961680">
              <w:rPr>
                <w:rStyle w:val="Hyperlink"/>
                <w:noProof/>
              </w:rPr>
              <w:t>Temperature Monitoring</w:t>
            </w:r>
            <w:r w:rsidR="00285242">
              <w:rPr>
                <w:noProof/>
                <w:webHidden/>
              </w:rPr>
              <w:tab/>
            </w:r>
            <w:r w:rsidR="00285242">
              <w:rPr>
                <w:noProof/>
                <w:webHidden/>
              </w:rPr>
              <w:fldChar w:fldCharType="begin"/>
            </w:r>
            <w:r w:rsidR="00285242">
              <w:rPr>
                <w:noProof/>
                <w:webHidden/>
              </w:rPr>
              <w:instrText xml:space="preserve"> PAGEREF _Toc85719135 \h </w:instrText>
            </w:r>
            <w:r w:rsidR="00285242">
              <w:rPr>
                <w:noProof/>
                <w:webHidden/>
              </w:rPr>
            </w:r>
            <w:r w:rsidR="00285242">
              <w:rPr>
                <w:noProof/>
                <w:webHidden/>
              </w:rPr>
              <w:fldChar w:fldCharType="separate"/>
            </w:r>
            <w:r w:rsidR="00285242">
              <w:rPr>
                <w:noProof/>
                <w:webHidden/>
              </w:rPr>
              <w:t>3</w:t>
            </w:r>
            <w:r w:rsidR="00285242">
              <w:rPr>
                <w:noProof/>
                <w:webHidden/>
              </w:rPr>
              <w:fldChar w:fldCharType="end"/>
            </w:r>
          </w:hyperlink>
        </w:p>
        <w:p w14:paraId="6F0497C4" w14:textId="1F234EC0" w:rsidR="00285242" w:rsidRDefault="002F6D8D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36" w:history="1">
            <w:r w:rsidR="00285242" w:rsidRPr="00961680">
              <w:rPr>
                <w:rStyle w:val="Hyperlink"/>
                <w:noProof/>
              </w:rPr>
              <w:t>2.3.2</w:t>
            </w:r>
            <w:r w:rsidR="00285242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85242" w:rsidRPr="00961680">
              <w:rPr>
                <w:rStyle w:val="Hyperlink"/>
                <w:noProof/>
              </w:rPr>
              <w:t>Monitoring of drives with S.M.A.R.T functionality</w:t>
            </w:r>
            <w:r w:rsidR="00285242">
              <w:rPr>
                <w:noProof/>
                <w:webHidden/>
              </w:rPr>
              <w:tab/>
            </w:r>
            <w:r w:rsidR="00285242">
              <w:rPr>
                <w:noProof/>
                <w:webHidden/>
              </w:rPr>
              <w:fldChar w:fldCharType="begin"/>
            </w:r>
            <w:r w:rsidR="00285242">
              <w:rPr>
                <w:noProof/>
                <w:webHidden/>
              </w:rPr>
              <w:instrText xml:space="preserve"> PAGEREF _Toc85719136 \h </w:instrText>
            </w:r>
            <w:r w:rsidR="00285242">
              <w:rPr>
                <w:noProof/>
                <w:webHidden/>
              </w:rPr>
            </w:r>
            <w:r w:rsidR="00285242">
              <w:rPr>
                <w:noProof/>
                <w:webHidden/>
              </w:rPr>
              <w:fldChar w:fldCharType="separate"/>
            </w:r>
            <w:r w:rsidR="00285242">
              <w:rPr>
                <w:noProof/>
                <w:webHidden/>
              </w:rPr>
              <w:t>3</w:t>
            </w:r>
            <w:r w:rsidR="00285242">
              <w:rPr>
                <w:noProof/>
                <w:webHidden/>
              </w:rPr>
              <w:fldChar w:fldCharType="end"/>
            </w:r>
          </w:hyperlink>
        </w:p>
        <w:p w14:paraId="1E3F3371" w14:textId="557A699B" w:rsidR="00285242" w:rsidRDefault="002F6D8D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37" w:history="1">
            <w:r w:rsidR="00285242" w:rsidRPr="00961680">
              <w:rPr>
                <w:rStyle w:val="Hyperlink"/>
                <w:noProof/>
              </w:rPr>
              <w:t>2.3.3</w:t>
            </w:r>
            <w:r w:rsidR="00285242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85242" w:rsidRPr="00961680">
              <w:rPr>
                <w:rStyle w:val="Hyperlink"/>
                <w:noProof/>
              </w:rPr>
              <w:t>Watchdog (Hardware)</w:t>
            </w:r>
            <w:r w:rsidR="00285242">
              <w:rPr>
                <w:noProof/>
                <w:webHidden/>
              </w:rPr>
              <w:tab/>
            </w:r>
            <w:r w:rsidR="00285242">
              <w:rPr>
                <w:noProof/>
                <w:webHidden/>
              </w:rPr>
              <w:fldChar w:fldCharType="begin"/>
            </w:r>
            <w:r w:rsidR="00285242">
              <w:rPr>
                <w:noProof/>
                <w:webHidden/>
              </w:rPr>
              <w:instrText xml:space="preserve"> PAGEREF _Toc85719137 \h </w:instrText>
            </w:r>
            <w:r w:rsidR="00285242">
              <w:rPr>
                <w:noProof/>
                <w:webHidden/>
              </w:rPr>
            </w:r>
            <w:r w:rsidR="00285242">
              <w:rPr>
                <w:noProof/>
                <w:webHidden/>
              </w:rPr>
              <w:fldChar w:fldCharType="separate"/>
            </w:r>
            <w:r w:rsidR="00285242">
              <w:rPr>
                <w:noProof/>
                <w:webHidden/>
              </w:rPr>
              <w:t>3</w:t>
            </w:r>
            <w:r w:rsidR="00285242">
              <w:rPr>
                <w:noProof/>
                <w:webHidden/>
              </w:rPr>
              <w:fldChar w:fldCharType="end"/>
            </w:r>
          </w:hyperlink>
        </w:p>
        <w:p w14:paraId="79A525A1" w14:textId="215D4932" w:rsidR="00285242" w:rsidRDefault="002F6D8D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38" w:history="1">
            <w:r w:rsidR="00285242" w:rsidRPr="00961680">
              <w:rPr>
                <w:rStyle w:val="Hyperlink"/>
                <w:noProof/>
              </w:rPr>
              <w:t>2.3.4</w:t>
            </w:r>
            <w:r w:rsidR="00285242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85242" w:rsidRPr="00961680">
              <w:rPr>
                <w:rStyle w:val="Hyperlink"/>
                <w:noProof/>
              </w:rPr>
              <w:t>Watchdog (Software)</w:t>
            </w:r>
            <w:r w:rsidR="00285242">
              <w:rPr>
                <w:noProof/>
                <w:webHidden/>
              </w:rPr>
              <w:tab/>
            </w:r>
            <w:r w:rsidR="00285242">
              <w:rPr>
                <w:noProof/>
                <w:webHidden/>
              </w:rPr>
              <w:fldChar w:fldCharType="begin"/>
            </w:r>
            <w:r w:rsidR="00285242">
              <w:rPr>
                <w:noProof/>
                <w:webHidden/>
              </w:rPr>
              <w:instrText xml:space="preserve"> PAGEREF _Toc85719138 \h </w:instrText>
            </w:r>
            <w:r w:rsidR="00285242">
              <w:rPr>
                <w:noProof/>
                <w:webHidden/>
              </w:rPr>
            </w:r>
            <w:r w:rsidR="00285242">
              <w:rPr>
                <w:noProof/>
                <w:webHidden/>
              </w:rPr>
              <w:fldChar w:fldCharType="separate"/>
            </w:r>
            <w:r w:rsidR="00285242">
              <w:rPr>
                <w:noProof/>
                <w:webHidden/>
              </w:rPr>
              <w:t>3</w:t>
            </w:r>
            <w:r w:rsidR="00285242">
              <w:rPr>
                <w:noProof/>
                <w:webHidden/>
              </w:rPr>
              <w:fldChar w:fldCharType="end"/>
            </w:r>
          </w:hyperlink>
        </w:p>
        <w:p w14:paraId="4FA17870" w14:textId="37431611" w:rsidR="00285242" w:rsidRDefault="002F6D8D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39" w:history="1">
            <w:r w:rsidR="00285242" w:rsidRPr="00961680">
              <w:rPr>
                <w:rStyle w:val="Hyperlink"/>
                <w:noProof/>
              </w:rPr>
              <w:t>2.3.5</w:t>
            </w:r>
            <w:r w:rsidR="00285242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85242" w:rsidRPr="00961680">
              <w:rPr>
                <w:rStyle w:val="Hyperlink"/>
                <w:noProof/>
              </w:rPr>
              <w:t>Watch Dog Diagnostic Configuration</w:t>
            </w:r>
            <w:r w:rsidR="00285242">
              <w:rPr>
                <w:noProof/>
                <w:webHidden/>
              </w:rPr>
              <w:tab/>
            </w:r>
            <w:r w:rsidR="00285242">
              <w:rPr>
                <w:noProof/>
                <w:webHidden/>
              </w:rPr>
              <w:fldChar w:fldCharType="begin"/>
            </w:r>
            <w:r w:rsidR="00285242">
              <w:rPr>
                <w:noProof/>
                <w:webHidden/>
              </w:rPr>
              <w:instrText xml:space="preserve"> PAGEREF _Toc85719139 \h </w:instrText>
            </w:r>
            <w:r w:rsidR="00285242">
              <w:rPr>
                <w:noProof/>
                <w:webHidden/>
              </w:rPr>
            </w:r>
            <w:r w:rsidR="00285242">
              <w:rPr>
                <w:noProof/>
                <w:webHidden/>
              </w:rPr>
              <w:fldChar w:fldCharType="separate"/>
            </w:r>
            <w:r w:rsidR="00285242">
              <w:rPr>
                <w:noProof/>
                <w:webHidden/>
              </w:rPr>
              <w:t>3</w:t>
            </w:r>
            <w:r w:rsidR="00285242">
              <w:rPr>
                <w:noProof/>
                <w:webHidden/>
              </w:rPr>
              <w:fldChar w:fldCharType="end"/>
            </w:r>
          </w:hyperlink>
        </w:p>
        <w:p w14:paraId="009650B6" w14:textId="1A0B71B6" w:rsidR="00285242" w:rsidRDefault="002F6D8D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40" w:history="1">
            <w:r w:rsidR="00285242" w:rsidRPr="00961680">
              <w:rPr>
                <w:rStyle w:val="Hyperlink"/>
                <w:noProof/>
              </w:rPr>
              <w:t>2.3.6</w:t>
            </w:r>
            <w:r w:rsidR="00285242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85242" w:rsidRPr="00961680">
              <w:rPr>
                <w:rStyle w:val="Hyperlink"/>
                <w:noProof/>
              </w:rPr>
              <w:t>Operation Hours</w:t>
            </w:r>
            <w:r w:rsidR="00285242">
              <w:rPr>
                <w:noProof/>
                <w:webHidden/>
              </w:rPr>
              <w:tab/>
            </w:r>
            <w:r w:rsidR="00285242">
              <w:rPr>
                <w:noProof/>
                <w:webHidden/>
              </w:rPr>
              <w:fldChar w:fldCharType="begin"/>
            </w:r>
            <w:r w:rsidR="00285242">
              <w:rPr>
                <w:noProof/>
                <w:webHidden/>
              </w:rPr>
              <w:instrText xml:space="preserve"> PAGEREF _Toc85719140 \h </w:instrText>
            </w:r>
            <w:r w:rsidR="00285242">
              <w:rPr>
                <w:noProof/>
                <w:webHidden/>
              </w:rPr>
            </w:r>
            <w:r w:rsidR="00285242">
              <w:rPr>
                <w:noProof/>
                <w:webHidden/>
              </w:rPr>
              <w:fldChar w:fldCharType="separate"/>
            </w:r>
            <w:r w:rsidR="00285242">
              <w:rPr>
                <w:noProof/>
                <w:webHidden/>
              </w:rPr>
              <w:t>3</w:t>
            </w:r>
            <w:r w:rsidR="00285242">
              <w:rPr>
                <w:noProof/>
                <w:webHidden/>
              </w:rPr>
              <w:fldChar w:fldCharType="end"/>
            </w:r>
          </w:hyperlink>
        </w:p>
        <w:p w14:paraId="21A2F870" w14:textId="6FE6D4CD" w:rsidR="00285242" w:rsidRDefault="002F6D8D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41" w:history="1">
            <w:r w:rsidR="00285242" w:rsidRPr="00961680">
              <w:rPr>
                <w:rStyle w:val="Hyperlink"/>
                <w:noProof/>
              </w:rPr>
              <w:t>2.3.7</w:t>
            </w:r>
            <w:r w:rsidR="00285242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85242" w:rsidRPr="00961680">
              <w:rPr>
                <w:rStyle w:val="Hyperlink"/>
                <w:noProof/>
              </w:rPr>
              <w:t>Battery Monitoring</w:t>
            </w:r>
            <w:r w:rsidR="00285242">
              <w:rPr>
                <w:noProof/>
                <w:webHidden/>
              </w:rPr>
              <w:tab/>
            </w:r>
            <w:r w:rsidR="00285242">
              <w:rPr>
                <w:noProof/>
                <w:webHidden/>
              </w:rPr>
              <w:fldChar w:fldCharType="begin"/>
            </w:r>
            <w:r w:rsidR="00285242">
              <w:rPr>
                <w:noProof/>
                <w:webHidden/>
              </w:rPr>
              <w:instrText xml:space="preserve"> PAGEREF _Toc85719141 \h </w:instrText>
            </w:r>
            <w:r w:rsidR="00285242">
              <w:rPr>
                <w:noProof/>
                <w:webHidden/>
              </w:rPr>
            </w:r>
            <w:r w:rsidR="00285242">
              <w:rPr>
                <w:noProof/>
                <w:webHidden/>
              </w:rPr>
              <w:fldChar w:fldCharType="separate"/>
            </w:r>
            <w:r w:rsidR="00285242">
              <w:rPr>
                <w:noProof/>
                <w:webHidden/>
              </w:rPr>
              <w:t>3</w:t>
            </w:r>
            <w:r w:rsidR="00285242">
              <w:rPr>
                <w:noProof/>
                <w:webHidden/>
              </w:rPr>
              <w:fldChar w:fldCharType="end"/>
            </w:r>
          </w:hyperlink>
        </w:p>
        <w:p w14:paraId="04219B83" w14:textId="3FEE4A35" w:rsidR="00285242" w:rsidRDefault="002F6D8D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42" w:history="1">
            <w:r w:rsidR="00285242" w:rsidRPr="00961680">
              <w:rPr>
                <w:rStyle w:val="Hyperlink"/>
                <w:noProof/>
              </w:rPr>
              <w:t>2.3.8</w:t>
            </w:r>
            <w:r w:rsidR="00285242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85242" w:rsidRPr="00961680">
              <w:rPr>
                <w:rStyle w:val="Hyperlink"/>
                <w:noProof/>
              </w:rPr>
              <w:t>Enhanced Write Filter</w:t>
            </w:r>
            <w:r w:rsidR="00285242">
              <w:rPr>
                <w:noProof/>
                <w:webHidden/>
              </w:rPr>
              <w:tab/>
            </w:r>
            <w:r w:rsidR="00285242">
              <w:rPr>
                <w:noProof/>
                <w:webHidden/>
              </w:rPr>
              <w:fldChar w:fldCharType="begin"/>
            </w:r>
            <w:r w:rsidR="00285242">
              <w:rPr>
                <w:noProof/>
                <w:webHidden/>
              </w:rPr>
              <w:instrText xml:space="preserve"> PAGEREF _Toc85719142 \h </w:instrText>
            </w:r>
            <w:r w:rsidR="00285242">
              <w:rPr>
                <w:noProof/>
                <w:webHidden/>
              </w:rPr>
            </w:r>
            <w:r w:rsidR="00285242">
              <w:rPr>
                <w:noProof/>
                <w:webHidden/>
              </w:rPr>
              <w:fldChar w:fldCharType="separate"/>
            </w:r>
            <w:r w:rsidR="00285242">
              <w:rPr>
                <w:noProof/>
                <w:webHidden/>
              </w:rPr>
              <w:t>3</w:t>
            </w:r>
            <w:r w:rsidR="00285242">
              <w:rPr>
                <w:noProof/>
                <w:webHidden/>
              </w:rPr>
              <w:fldChar w:fldCharType="end"/>
            </w:r>
          </w:hyperlink>
        </w:p>
        <w:p w14:paraId="18579FC3" w14:textId="00FBB410" w:rsidR="00285242" w:rsidRDefault="002F6D8D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43" w:history="1">
            <w:r w:rsidR="00285242" w:rsidRPr="00961680">
              <w:rPr>
                <w:rStyle w:val="Hyperlink"/>
                <w:noProof/>
              </w:rPr>
              <w:t>2.3.9</w:t>
            </w:r>
            <w:r w:rsidR="00285242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85242" w:rsidRPr="00961680">
              <w:rPr>
                <w:rStyle w:val="Hyperlink"/>
                <w:noProof/>
              </w:rPr>
              <w:t>File-Based Write Filter</w:t>
            </w:r>
            <w:r w:rsidR="00285242">
              <w:rPr>
                <w:noProof/>
                <w:webHidden/>
              </w:rPr>
              <w:tab/>
            </w:r>
            <w:r w:rsidR="00285242">
              <w:rPr>
                <w:noProof/>
                <w:webHidden/>
              </w:rPr>
              <w:fldChar w:fldCharType="begin"/>
            </w:r>
            <w:r w:rsidR="00285242">
              <w:rPr>
                <w:noProof/>
                <w:webHidden/>
              </w:rPr>
              <w:instrText xml:space="preserve"> PAGEREF _Toc85719143 \h </w:instrText>
            </w:r>
            <w:r w:rsidR="00285242">
              <w:rPr>
                <w:noProof/>
                <w:webHidden/>
              </w:rPr>
            </w:r>
            <w:r w:rsidR="00285242">
              <w:rPr>
                <w:noProof/>
                <w:webHidden/>
              </w:rPr>
              <w:fldChar w:fldCharType="separate"/>
            </w:r>
            <w:r w:rsidR="00285242">
              <w:rPr>
                <w:noProof/>
                <w:webHidden/>
              </w:rPr>
              <w:t>3</w:t>
            </w:r>
            <w:r w:rsidR="00285242">
              <w:rPr>
                <w:noProof/>
                <w:webHidden/>
              </w:rPr>
              <w:fldChar w:fldCharType="end"/>
            </w:r>
          </w:hyperlink>
        </w:p>
        <w:p w14:paraId="7498A948" w14:textId="1E422D7E" w:rsidR="00285242" w:rsidRDefault="002F6D8D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44" w:history="1">
            <w:r w:rsidR="00285242" w:rsidRPr="00961680">
              <w:rPr>
                <w:rStyle w:val="Hyperlink"/>
                <w:noProof/>
              </w:rPr>
              <w:t>2.3.10</w:t>
            </w:r>
            <w:r w:rsidR="00285242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85242" w:rsidRPr="00961680">
              <w:rPr>
                <w:rStyle w:val="Hyperlink"/>
                <w:noProof/>
              </w:rPr>
              <w:t>Buffer memory NVRAM</w:t>
            </w:r>
            <w:r w:rsidR="00285242">
              <w:rPr>
                <w:noProof/>
                <w:webHidden/>
              </w:rPr>
              <w:tab/>
            </w:r>
            <w:r w:rsidR="00285242">
              <w:rPr>
                <w:noProof/>
                <w:webHidden/>
              </w:rPr>
              <w:fldChar w:fldCharType="begin"/>
            </w:r>
            <w:r w:rsidR="00285242">
              <w:rPr>
                <w:noProof/>
                <w:webHidden/>
              </w:rPr>
              <w:instrText xml:space="preserve"> PAGEREF _Toc85719144 \h </w:instrText>
            </w:r>
            <w:r w:rsidR="00285242">
              <w:rPr>
                <w:noProof/>
                <w:webHidden/>
              </w:rPr>
            </w:r>
            <w:r w:rsidR="00285242">
              <w:rPr>
                <w:noProof/>
                <w:webHidden/>
              </w:rPr>
              <w:fldChar w:fldCharType="separate"/>
            </w:r>
            <w:r w:rsidR="00285242">
              <w:rPr>
                <w:noProof/>
                <w:webHidden/>
              </w:rPr>
              <w:t>3</w:t>
            </w:r>
            <w:r w:rsidR="00285242">
              <w:rPr>
                <w:noProof/>
                <w:webHidden/>
              </w:rPr>
              <w:fldChar w:fldCharType="end"/>
            </w:r>
          </w:hyperlink>
        </w:p>
        <w:p w14:paraId="1FA32283" w14:textId="4C809A5C" w:rsidR="00285242" w:rsidRDefault="002F6D8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45" w:history="1">
            <w:r w:rsidR="00285242" w:rsidRPr="00961680">
              <w:rPr>
                <w:rStyle w:val="Hyperlink"/>
                <w:noProof/>
              </w:rPr>
              <w:t>2.4</w:t>
            </w:r>
            <w:r w:rsidR="00285242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85242" w:rsidRPr="00961680">
              <w:rPr>
                <w:rStyle w:val="Hyperlink"/>
                <w:noProof/>
              </w:rPr>
              <w:t>Device Expansion and parameters</w:t>
            </w:r>
            <w:r w:rsidR="00285242">
              <w:rPr>
                <w:noProof/>
                <w:webHidden/>
              </w:rPr>
              <w:tab/>
            </w:r>
            <w:r w:rsidR="00285242">
              <w:rPr>
                <w:noProof/>
                <w:webHidden/>
              </w:rPr>
              <w:fldChar w:fldCharType="begin"/>
            </w:r>
            <w:r w:rsidR="00285242">
              <w:rPr>
                <w:noProof/>
                <w:webHidden/>
              </w:rPr>
              <w:instrText xml:space="preserve"> PAGEREF _Toc85719145 \h </w:instrText>
            </w:r>
            <w:r w:rsidR="00285242">
              <w:rPr>
                <w:noProof/>
                <w:webHidden/>
              </w:rPr>
            </w:r>
            <w:r w:rsidR="00285242">
              <w:rPr>
                <w:noProof/>
                <w:webHidden/>
              </w:rPr>
              <w:fldChar w:fldCharType="separate"/>
            </w:r>
            <w:r w:rsidR="00285242">
              <w:rPr>
                <w:noProof/>
                <w:webHidden/>
              </w:rPr>
              <w:t>3</w:t>
            </w:r>
            <w:r w:rsidR="00285242">
              <w:rPr>
                <w:noProof/>
                <w:webHidden/>
              </w:rPr>
              <w:fldChar w:fldCharType="end"/>
            </w:r>
          </w:hyperlink>
        </w:p>
        <w:p w14:paraId="506FB44F" w14:textId="4D3F44EF" w:rsidR="00285242" w:rsidRDefault="002F6D8D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46" w:history="1">
            <w:r w:rsidR="00285242" w:rsidRPr="00961680">
              <w:rPr>
                <w:rStyle w:val="Hyperlink"/>
                <w:noProof/>
              </w:rPr>
              <w:t>2.4.1</w:t>
            </w:r>
            <w:r w:rsidR="00285242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85242" w:rsidRPr="00961680">
              <w:rPr>
                <w:rStyle w:val="Hyperlink"/>
                <w:noProof/>
              </w:rPr>
              <w:t>Installing a PCIe Module</w:t>
            </w:r>
            <w:r w:rsidR="00285242">
              <w:rPr>
                <w:noProof/>
                <w:webHidden/>
              </w:rPr>
              <w:tab/>
            </w:r>
            <w:r w:rsidR="00285242">
              <w:rPr>
                <w:noProof/>
                <w:webHidden/>
              </w:rPr>
              <w:fldChar w:fldCharType="begin"/>
            </w:r>
            <w:r w:rsidR="00285242">
              <w:rPr>
                <w:noProof/>
                <w:webHidden/>
              </w:rPr>
              <w:instrText xml:space="preserve"> PAGEREF _Toc85719146 \h </w:instrText>
            </w:r>
            <w:r w:rsidR="00285242">
              <w:rPr>
                <w:noProof/>
                <w:webHidden/>
              </w:rPr>
            </w:r>
            <w:r w:rsidR="00285242">
              <w:rPr>
                <w:noProof/>
                <w:webHidden/>
              </w:rPr>
              <w:fldChar w:fldCharType="separate"/>
            </w:r>
            <w:r w:rsidR="00285242">
              <w:rPr>
                <w:noProof/>
                <w:webHidden/>
              </w:rPr>
              <w:t>3</w:t>
            </w:r>
            <w:r w:rsidR="00285242">
              <w:rPr>
                <w:noProof/>
                <w:webHidden/>
              </w:rPr>
              <w:fldChar w:fldCharType="end"/>
            </w:r>
          </w:hyperlink>
        </w:p>
        <w:p w14:paraId="686527CB" w14:textId="7A553A8E" w:rsidR="00285242" w:rsidRDefault="002F6D8D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47" w:history="1">
            <w:r w:rsidR="00285242" w:rsidRPr="00961680">
              <w:rPr>
                <w:rStyle w:val="Hyperlink"/>
                <w:noProof/>
              </w:rPr>
              <w:t>2.4.2</w:t>
            </w:r>
            <w:r w:rsidR="00285242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85242" w:rsidRPr="00961680">
              <w:rPr>
                <w:rStyle w:val="Hyperlink"/>
                <w:noProof/>
              </w:rPr>
              <w:t>Installing CFast cards</w:t>
            </w:r>
            <w:r w:rsidR="00285242">
              <w:rPr>
                <w:noProof/>
                <w:webHidden/>
              </w:rPr>
              <w:tab/>
            </w:r>
            <w:r w:rsidR="00285242">
              <w:rPr>
                <w:noProof/>
                <w:webHidden/>
              </w:rPr>
              <w:fldChar w:fldCharType="begin"/>
            </w:r>
            <w:r w:rsidR="00285242">
              <w:rPr>
                <w:noProof/>
                <w:webHidden/>
              </w:rPr>
              <w:instrText xml:space="preserve"> PAGEREF _Toc85719147 \h </w:instrText>
            </w:r>
            <w:r w:rsidR="00285242">
              <w:rPr>
                <w:noProof/>
                <w:webHidden/>
              </w:rPr>
            </w:r>
            <w:r w:rsidR="00285242">
              <w:rPr>
                <w:noProof/>
                <w:webHidden/>
              </w:rPr>
              <w:fldChar w:fldCharType="separate"/>
            </w:r>
            <w:r w:rsidR="00285242">
              <w:rPr>
                <w:noProof/>
                <w:webHidden/>
              </w:rPr>
              <w:t>3</w:t>
            </w:r>
            <w:r w:rsidR="00285242">
              <w:rPr>
                <w:noProof/>
                <w:webHidden/>
              </w:rPr>
              <w:fldChar w:fldCharType="end"/>
            </w:r>
          </w:hyperlink>
        </w:p>
        <w:p w14:paraId="0BB48292" w14:textId="63329B97" w:rsidR="00285242" w:rsidRDefault="002F6D8D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48" w:history="1">
            <w:r w:rsidR="00285242" w:rsidRPr="00961680">
              <w:rPr>
                <w:rStyle w:val="Hyperlink"/>
                <w:noProof/>
              </w:rPr>
              <w:t>2.4.3</w:t>
            </w:r>
            <w:r w:rsidR="00285242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85242" w:rsidRPr="00961680">
              <w:rPr>
                <w:rStyle w:val="Hyperlink"/>
                <w:noProof/>
              </w:rPr>
              <w:t>Maintaince and Repair</w:t>
            </w:r>
            <w:r w:rsidR="00285242">
              <w:rPr>
                <w:noProof/>
                <w:webHidden/>
              </w:rPr>
              <w:tab/>
            </w:r>
            <w:r w:rsidR="00285242">
              <w:rPr>
                <w:noProof/>
                <w:webHidden/>
              </w:rPr>
              <w:fldChar w:fldCharType="begin"/>
            </w:r>
            <w:r w:rsidR="00285242">
              <w:rPr>
                <w:noProof/>
                <w:webHidden/>
              </w:rPr>
              <w:instrText xml:space="preserve"> PAGEREF _Toc85719148 \h </w:instrText>
            </w:r>
            <w:r w:rsidR="00285242">
              <w:rPr>
                <w:noProof/>
                <w:webHidden/>
              </w:rPr>
            </w:r>
            <w:r w:rsidR="00285242">
              <w:rPr>
                <w:noProof/>
                <w:webHidden/>
              </w:rPr>
              <w:fldChar w:fldCharType="separate"/>
            </w:r>
            <w:r w:rsidR="00285242">
              <w:rPr>
                <w:noProof/>
                <w:webHidden/>
              </w:rPr>
              <w:t>3</w:t>
            </w:r>
            <w:r w:rsidR="00285242">
              <w:rPr>
                <w:noProof/>
                <w:webHidden/>
              </w:rPr>
              <w:fldChar w:fldCharType="end"/>
            </w:r>
          </w:hyperlink>
        </w:p>
        <w:p w14:paraId="2701DD21" w14:textId="2DA7FA0A" w:rsidR="00285242" w:rsidRDefault="002F6D8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49" w:history="1">
            <w:r w:rsidR="00285242" w:rsidRPr="00961680">
              <w:rPr>
                <w:rStyle w:val="Hyperlink"/>
                <w:noProof/>
              </w:rPr>
              <w:t>2.5</w:t>
            </w:r>
            <w:r w:rsidR="00285242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85242" w:rsidRPr="00961680">
              <w:rPr>
                <w:rStyle w:val="Hyperlink"/>
                <w:noProof/>
              </w:rPr>
              <w:t>Software Installation</w:t>
            </w:r>
            <w:r w:rsidR="00285242">
              <w:rPr>
                <w:noProof/>
                <w:webHidden/>
              </w:rPr>
              <w:tab/>
            </w:r>
            <w:r w:rsidR="00285242">
              <w:rPr>
                <w:noProof/>
                <w:webHidden/>
              </w:rPr>
              <w:fldChar w:fldCharType="begin"/>
            </w:r>
            <w:r w:rsidR="00285242">
              <w:rPr>
                <w:noProof/>
                <w:webHidden/>
              </w:rPr>
              <w:instrText xml:space="preserve"> PAGEREF _Toc85719149 \h </w:instrText>
            </w:r>
            <w:r w:rsidR="00285242">
              <w:rPr>
                <w:noProof/>
                <w:webHidden/>
              </w:rPr>
            </w:r>
            <w:r w:rsidR="00285242">
              <w:rPr>
                <w:noProof/>
                <w:webHidden/>
              </w:rPr>
              <w:fldChar w:fldCharType="separate"/>
            </w:r>
            <w:r w:rsidR="00285242">
              <w:rPr>
                <w:noProof/>
                <w:webHidden/>
              </w:rPr>
              <w:t>3</w:t>
            </w:r>
            <w:r w:rsidR="00285242">
              <w:rPr>
                <w:noProof/>
                <w:webHidden/>
              </w:rPr>
              <w:fldChar w:fldCharType="end"/>
            </w:r>
          </w:hyperlink>
        </w:p>
        <w:p w14:paraId="0D8CF669" w14:textId="55086B4F" w:rsidR="00285242" w:rsidRDefault="002F6D8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50" w:history="1">
            <w:r w:rsidR="00285242" w:rsidRPr="00961680">
              <w:rPr>
                <w:rStyle w:val="Hyperlink"/>
                <w:noProof/>
              </w:rPr>
              <w:t>2.6</w:t>
            </w:r>
            <w:r w:rsidR="00285242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85242" w:rsidRPr="00961680">
              <w:rPr>
                <w:rStyle w:val="Hyperlink"/>
                <w:noProof/>
              </w:rPr>
              <w:t>Recycling and Disposal</w:t>
            </w:r>
            <w:r w:rsidR="00285242">
              <w:rPr>
                <w:noProof/>
                <w:webHidden/>
              </w:rPr>
              <w:tab/>
            </w:r>
            <w:r w:rsidR="00285242">
              <w:rPr>
                <w:noProof/>
                <w:webHidden/>
              </w:rPr>
              <w:fldChar w:fldCharType="begin"/>
            </w:r>
            <w:r w:rsidR="00285242">
              <w:rPr>
                <w:noProof/>
                <w:webHidden/>
              </w:rPr>
              <w:instrText xml:space="preserve"> PAGEREF _Toc85719150 \h </w:instrText>
            </w:r>
            <w:r w:rsidR="00285242">
              <w:rPr>
                <w:noProof/>
                <w:webHidden/>
              </w:rPr>
            </w:r>
            <w:r w:rsidR="00285242">
              <w:rPr>
                <w:noProof/>
                <w:webHidden/>
              </w:rPr>
              <w:fldChar w:fldCharType="separate"/>
            </w:r>
            <w:r w:rsidR="00285242">
              <w:rPr>
                <w:noProof/>
                <w:webHidden/>
              </w:rPr>
              <w:t>3</w:t>
            </w:r>
            <w:r w:rsidR="00285242">
              <w:rPr>
                <w:noProof/>
                <w:webHidden/>
              </w:rPr>
              <w:fldChar w:fldCharType="end"/>
            </w:r>
          </w:hyperlink>
        </w:p>
        <w:p w14:paraId="73D5CF31" w14:textId="3F3D52A7" w:rsidR="00285242" w:rsidRDefault="002F6D8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51" w:history="1">
            <w:r w:rsidR="00285242" w:rsidRPr="00961680">
              <w:rPr>
                <w:rStyle w:val="Hyperlink"/>
                <w:noProof/>
              </w:rPr>
              <w:t>2.7</w:t>
            </w:r>
            <w:r w:rsidR="00285242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85242" w:rsidRPr="00961680">
              <w:rPr>
                <w:rStyle w:val="Hyperlink"/>
                <w:noProof/>
              </w:rPr>
              <w:t>Commissioning the Device</w:t>
            </w:r>
            <w:r w:rsidR="00285242">
              <w:rPr>
                <w:noProof/>
                <w:webHidden/>
              </w:rPr>
              <w:tab/>
            </w:r>
            <w:r w:rsidR="00285242">
              <w:rPr>
                <w:noProof/>
                <w:webHidden/>
              </w:rPr>
              <w:fldChar w:fldCharType="begin"/>
            </w:r>
            <w:r w:rsidR="00285242">
              <w:rPr>
                <w:noProof/>
                <w:webHidden/>
              </w:rPr>
              <w:instrText xml:space="preserve"> PAGEREF _Toc85719151 \h </w:instrText>
            </w:r>
            <w:r w:rsidR="00285242">
              <w:rPr>
                <w:noProof/>
                <w:webHidden/>
              </w:rPr>
            </w:r>
            <w:r w:rsidR="00285242">
              <w:rPr>
                <w:noProof/>
                <w:webHidden/>
              </w:rPr>
              <w:fldChar w:fldCharType="separate"/>
            </w:r>
            <w:r w:rsidR="00285242">
              <w:rPr>
                <w:noProof/>
                <w:webHidden/>
              </w:rPr>
              <w:t>4</w:t>
            </w:r>
            <w:r w:rsidR="00285242">
              <w:rPr>
                <w:noProof/>
                <w:webHidden/>
              </w:rPr>
              <w:fldChar w:fldCharType="end"/>
            </w:r>
          </w:hyperlink>
        </w:p>
        <w:p w14:paraId="6C7A7BB7" w14:textId="6111E0C9" w:rsidR="00285242" w:rsidRDefault="002F6D8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52" w:history="1">
            <w:r w:rsidR="00285242" w:rsidRPr="00961680">
              <w:rPr>
                <w:rStyle w:val="Hyperlink"/>
                <w:noProof/>
              </w:rPr>
              <w:t>2.8</w:t>
            </w:r>
            <w:r w:rsidR="00285242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85242" w:rsidRPr="00961680">
              <w:rPr>
                <w:rStyle w:val="Hyperlink"/>
                <w:noProof/>
              </w:rPr>
              <w:t>Installing Software</w:t>
            </w:r>
            <w:r w:rsidR="00285242">
              <w:rPr>
                <w:noProof/>
                <w:webHidden/>
              </w:rPr>
              <w:tab/>
            </w:r>
            <w:r w:rsidR="00285242">
              <w:rPr>
                <w:noProof/>
                <w:webHidden/>
              </w:rPr>
              <w:fldChar w:fldCharType="begin"/>
            </w:r>
            <w:r w:rsidR="00285242">
              <w:rPr>
                <w:noProof/>
                <w:webHidden/>
              </w:rPr>
              <w:instrText xml:space="preserve"> PAGEREF _Toc85719152 \h </w:instrText>
            </w:r>
            <w:r w:rsidR="00285242">
              <w:rPr>
                <w:noProof/>
                <w:webHidden/>
              </w:rPr>
            </w:r>
            <w:r w:rsidR="00285242">
              <w:rPr>
                <w:noProof/>
                <w:webHidden/>
              </w:rPr>
              <w:fldChar w:fldCharType="separate"/>
            </w:r>
            <w:r w:rsidR="00285242">
              <w:rPr>
                <w:noProof/>
                <w:webHidden/>
              </w:rPr>
              <w:t>4</w:t>
            </w:r>
            <w:r w:rsidR="00285242">
              <w:rPr>
                <w:noProof/>
                <w:webHidden/>
              </w:rPr>
              <w:fldChar w:fldCharType="end"/>
            </w:r>
          </w:hyperlink>
        </w:p>
        <w:p w14:paraId="31E9117E" w14:textId="15BC1206" w:rsidR="00285242" w:rsidRDefault="002F6D8D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53" w:history="1">
            <w:r w:rsidR="00285242" w:rsidRPr="00961680">
              <w:rPr>
                <w:rStyle w:val="Hyperlink"/>
                <w:noProof/>
              </w:rPr>
              <w:t>2.8.1</w:t>
            </w:r>
            <w:r w:rsidR="00285242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85242" w:rsidRPr="00961680">
              <w:rPr>
                <w:rStyle w:val="Hyperlink"/>
                <w:noProof/>
              </w:rPr>
              <w:t>Restoring Delivery State</w:t>
            </w:r>
            <w:r w:rsidR="00285242">
              <w:rPr>
                <w:noProof/>
                <w:webHidden/>
              </w:rPr>
              <w:tab/>
            </w:r>
            <w:r w:rsidR="00285242">
              <w:rPr>
                <w:noProof/>
                <w:webHidden/>
              </w:rPr>
              <w:fldChar w:fldCharType="begin"/>
            </w:r>
            <w:r w:rsidR="00285242">
              <w:rPr>
                <w:noProof/>
                <w:webHidden/>
              </w:rPr>
              <w:instrText xml:space="preserve"> PAGEREF _Toc85719153 \h </w:instrText>
            </w:r>
            <w:r w:rsidR="00285242">
              <w:rPr>
                <w:noProof/>
                <w:webHidden/>
              </w:rPr>
            </w:r>
            <w:r w:rsidR="00285242">
              <w:rPr>
                <w:noProof/>
                <w:webHidden/>
              </w:rPr>
              <w:fldChar w:fldCharType="separate"/>
            </w:r>
            <w:r w:rsidR="00285242">
              <w:rPr>
                <w:noProof/>
                <w:webHidden/>
              </w:rPr>
              <w:t>4</w:t>
            </w:r>
            <w:r w:rsidR="00285242">
              <w:rPr>
                <w:noProof/>
                <w:webHidden/>
              </w:rPr>
              <w:fldChar w:fldCharType="end"/>
            </w:r>
          </w:hyperlink>
        </w:p>
        <w:p w14:paraId="5550EBE9" w14:textId="7B0A0BD1" w:rsidR="00285242" w:rsidRDefault="002F6D8D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54" w:history="1">
            <w:r w:rsidR="00285242" w:rsidRPr="00961680">
              <w:rPr>
                <w:rStyle w:val="Hyperlink"/>
                <w:noProof/>
              </w:rPr>
              <w:t>2.8.2</w:t>
            </w:r>
            <w:r w:rsidR="00285242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85242" w:rsidRPr="00961680">
              <w:rPr>
                <w:rStyle w:val="Hyperlink"/>
                <w:noProof/>
              </w:rPr>
              <w:t>Installing Windows 7</w:t>
            </w:r>
            <w:r w:rsidR="00285242">
              <w:rPr>
                <w:noProof/>
                <w:webHidden/>
              </w:rPr>
              <w:tab/>
            </w:r>
            <w:r w:rsidR="00285242">
              <w:rPr>
                <w:noProof/>
                <w:webHidden/>
              </w:rPr>
              <w:fldChar w:fldCharType="begin"/>
            </w:r>
            <w:r w:rsidR="00285242">
              <w:rPr>
                <w:noProof/>
                <w:webHidden/>
              </w:rPr>
              <w:instrText xml:space="preserve"> PAGEREF _Toc85719154 \h </w:instrText>
            </w:r>
            <w:r w:rsidR="00285242">
              <w:rPr>
                <w:noProof/>
                <w:webHidden/>
              </w:rPr>
            </w:r>
            <w:r w:rsidR="00285242">
              <w:rPr>
                <w:noProof/>
                <w:webHidden/>
              </w:rPr>
              <w:fldChar w:fldCharType="separate"/>
            </w:r>
            <w:r w:rsidR="00285242">
              <w:rPr>
                <w:noProof/>
                <w:webHidden/>
              </w:rPr>
              <w:t>4</w:t>
            </w:r>
            <w:r w:rsidR="00285242">
              <w:rPr>
                <w:noProof/>
                <w:webHidden/>
              </w:rPr>
              <w:fldChar w:fldCharType="end"/>
            </w:r>
          </w:hyperlink>
        </w:p>
        <w:p w14:paraId="1C771B05" w14:textId="5A199304" w:rsidR="00285242" w:rsidRDefault="002F6D8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55" w:history="1">
            <w:r w:rsidR="00285242" w:rsidRPr="00961680">
              <w:rPr>
                <w:rStyle w:val="Hyperlink"/>
                <w:noProof/>
              </w:rPr>
              <w:t>2.9</w:t>
            </w:r>
            <w:r w:rsidR="00285242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85242" w:rsidRPr="00961680">
              <w:rPr>
                <w:rStyle w:val="Hyperlink"/>
                <w:noProof/>
              </w:rPr>
              <w:t>Recycling and disposal</w:t>
            </w:r>
            <w:r w:rsidR="00285242">
              <w:rPr>
                <w:noProof/>
                <w:webHidden/>
              </w:rPr>
              <w:tab/>
            </w:r>
            <w:r w:rsidR="00285242">
              <w:rPr>
                <w:noProof/>
                <w:webHidden/>
              </w:rPr>
              <w:fldChar w:fldCharType="begin"/>
            </w:r>
            <w:r w:rsidR="00285242">
              <w:rPr>
                <w:noProof/>
                <w:webHidden/>
              </w:rPr>
              <w:instrText xml:space="preserve"> PAGEREF _Toc85719155 \h </w:instrText>
            </w:r>
            <w:r w:rsidR="00285242">
              <w:rPr>
                <w:noProof/>
                <w:webHidden/>
              </w:rPr>
            </w:r>
            <w:r w:rsidR="00285242">
              <w:rPr>
                <w:noProof/>
                <w:webHidden/>
              </w:rPr>
              <w:fldChar w:fldCharType="separate"/>
            </w:r>
            <w:r w:rsidR="00285242">
              <w:rPr>
                <w:noProof/>
                <w:webHidden/>
              </w:rPr>
              <w:t>4</w:t>
            </w:r>
            <w:r w:rsidR="00285242">
              <w:rPr>
                <w:noProof/>
                <w:webHidden/>
              </w:rPr>
              <w:fldChar w:fldCharType="end"/>
            </w:r>
          </w:hyperlink>
        </w:p>
        <w:p w14:paraId="20544C56" w14:textId="4A646E60" w:rsidR="00285242" w:rsidRDefault="002F6D8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56" w:history="1">
            <w:r w:rsidR="00285242" w:rsidRPr="00961680">
              <w:rPr>
                <w:rStyle w:val="Hyperlink"/>
                <w:noProof/>
              </w:rPr>
              <w:t>2.10</w:t>
            </w:r>
            <w:r w:rsidR="00285242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85242" w:rsidRPr="00961680">
              <w:rPr>
                <w:rStyle w:val="Hyperlink"/>
                <w:noProof/>
              </w:rPr>
              <w:t>Certificates and approvals</w:t>
            </w:r>
            <w:r w:rsidR="00285242">
              <w:rPr>
                <w:noProof/>
                <w:webHidden/>
              </w:rPr>
              <w:tab/>
            </w:r>
            <w:r w:rsidR="00285242">
              <w:rPr>
                <w:noProof/>
                <w:webHidden/>
              </w:rPr>
              <w:fldChar w:fldCharType="begin"/>
            </w:r>
            <w:r w:rsidR="00285242">
              <w:rPr>
                <w:noProof/>
                <w:webHidden/>
              </w:rPr>
              <w:instrText xml:space="preserve"> PAGEREF _Toc85719156 \h </w:instrText>
            </w:r>
            <w:r w:rsidR="00285242">
              <w:rPr>
                <w:noProof/>
                <w:webHidden/>
              </w:rPr>
            </w:r>
            <w:r w:rsidR="00285242">
              <w:rPr>
                <w:noProof/>
                <w:webHidden/>
              </w:rPr>
              <w:fldChar w:fldCharType="separate"/>
            </w:r>
            <w:r w:rsidR="00285242">
              <w:rPr>
                <w:noProof/>
                <w:webHidden/>
              </w:rPr>
              <w:t>4</w:t>
            </w:r>
            <w:r w:rsidR="00285242">
              <w:rPr>
                <w:noProof/>
                <w:webHidden/>
              </w:rPr>
              <w:fldChar w:fldCharType="end"/>
            </w:r>
          </w:hyperlink>
        </w:p>
        <w:p w14:paraId="5D013796" w14:textId="47B07B00" w:rsidR="00285242" w:rsidRDefault="002F6D8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57" w:history="1">
            <w:r w:rsidR="00285242" w:rsidRPr="00961680">
              <w:rPr>
                <w:rStyle w:val="Hyperlink"/>
                <w:noProof/>
              </w:rPr>
              <w:t>2.11</w:t>
            </w:r>
            <w:r w:rsidR="00285242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85242" w:rsidRPr="00961680">
              <w:rPr>
                <w:rStyle w:val="Hyperlink"/>
                <w:noProof/>
              </w:rPr>
              <w:t>Dimension and Drawings</w:t>
            </w:r>
            <w:r w:rsidR="00285242">
              <w:rPr>
                <w:noProof/>
                <w:webHidden/>
              </w:rPr>
              <w:tab/>
            </w:r>
            <w:r w:rsidR="00285242">
              <w:rPr>
                <w:noProof/>
                <w:webHidden/>
              </w:rPr>
              <w:fldChar w:fldCharType="begin"/>
            </w:r>
            <w:r w:rsidR="00285242">
              <w:rPr>
                <w:noProof/>
                <w:webHidden/>
              </w:rPr>
              <w:instrText xml:space="preserve"> PAGEREF _Toc85719157 \h </w:instrText>
            </w:r>
            <w:r w:rsidR="00285242">
              <w:rPr>
                <w:noProof/>
                <w:webHidden/>
              </w:rPr>
            </w:r>
            <w:r w:rsidR="00285242">
              <w:rPr>
                <w:noProof/>
                <w:webHidden/>
              </w:rPr>
              <w:fldChar w:fldCharType="separate"/>
            </w:r>
            <w:r w:rsidR="00285242">
              <w:rPr>
                <w:noProof/>
                <w:webHidden/>
              </w:rPr>
              <w:t>4</w:t>
            </w:r>
            <w:r w:rsidR="00285242">
              <w:rPr>
                <w:noProof/>
                <w:webHidden/>
              </w:rPr>
              <w:fldChar w:fldCharType="end"/>
            </w:r>
          </w:hyperlink>
        </w:p>
        <w:p w14:paraId="12BE661D" w14:textId="2E5E2ABD" w:rsidR="00285242" w:rsidRDefault="002F6D8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58" w:history="1">
            <w:r w:rsidR="00285242" w:rsidRPr="00961680">
              <w:rPr>
                <w:rStyle w:val="Hyperlink"/>
                <w:noProof/>
              </w:rPr>
              <w:t>2.12</w:t>
            </w:r>
            <w:r w:rsidR="00285242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85242" w:rsidRPr="00961680">
              <w:rPr>
                <w:rStyle w:val="Hyperlink"/>
                <w:noProof/>
              </w:rPr>
              <w:t>Technical Data</w:t>
            </w:r>
            <w:r w:rsidR="00285242">
              <w:rPr>
                <w:noProof/>
                <w:webHidden/>
              </w:rPr>
              <w:tab/>
            </w:r>
            <w:r w:rsidR="00285242">
              <w:rPr>
                <w:noProof/>
                <w:webHidden/>
              </w:rPr>
              <w:fldChar w:fldCharType="begin"/>
            </w:r>
            <w:r w:rsidR="00285242">
              <w:rPr>
                <w:noProof/>
                <w:webHidden/>
              </w:rPr>
              <w:instrText xml:space="preserve"> PAGEREF _Toc85719158 \h </w:instrText>
            </w:r>
            <w:r w:rsidR="00285242">
              <w:rPr>
                <w:noProof/>
                <w:webHidden/>
              </w:rPr>
            </w:r>
            <w:r w:rsidR="00285242">
              <w:rPr>
                <w:noProof/>
                <w:webHidden/>
              </w:rPr>
              <w:fldChar w:fldCharType="separate"/>
            </w:r>
            <w:r w:rsidR="00285242">
              <w:rPr>
                <w:noProof/>
                <w:webHidden/>
              </w:rPr>
              <w:t>4</w:t>
            </w:r>
            <w:r w:rsidR="00285242">
              <w:rPr>
                <w:noProof/>
                <w:webHidden/>
              </w:rPr>
              <w:fldChar w:fldCharType="end"/>
            </w:r>
          </w:hyperlink>
        </w:p>
        <w:p w14:paraId="2D601A3D" w14:textId="40914D73" w:rsidR="00285242" w:rsidRDefault="002F6D8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59" w:history="1">
            <w:r w:rsidR="00285242" w:rsidRPr="00961680">
              <w:rPr>
                <w:rStyle w:val="Hyperlink"/>
                <w:noProof/>
              </w:rPr>
              <w:t>2.13</w:t>
            </w:r>
            <w:r w:rsidR="00285242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85242" w:rsidRPr="00961680">
              <w:rPr>
                <w:rStyle w:val="Hyperlink"/>
                <w:noProof/>
              </w:rPr>
              <w:t>BIOS Description</w:t>
            </w:r>
            <w:r w:rsidR="00285242">
              <w:rPr>
                <w:noProof/>
                <w:webHidden/>
              </w:rPr>
              <w:tab/>
            </w:r>
            <w:r w:rsidR="00285242">
              <w:rPr>
                <w:noProof/>
                <w:webHidden/>
              </w:rPr>
              <w:fldChar w:fldCharType="begin"/>
            </w:r>
            <w:r w:rsidR="00285242">
              <w:rPr>
                <w:noProof/>
                <w:webHidden/>
              </w:rPr>
              <w:instrText xml:space="preserve"> PAGEREF _Toc85719159 \h </w:instrText>
            </w:r>
            <w:r w:rsidR="00285242">
              <w:rPr>
                <w:noProof/>
                <w:webHidden/>
              </w:rPr>
            </w:r>
            <w:r w:rsidR="00285242">
              <w:rPr>
                <w:noProof/>
                <w:webHidden/>
              </w:rPr>
              <w:fldChar w:fldCharType="separate"/>
            </w:r>
            <w:r w:rsidR="00285242">
              <w:rPr>
                <w:noProof/>
                <w:webHidden/>
              </w:rPr>
              <w:t>4</w:t>
            </w:r>
            <w:r w:rsidR="00285242">
              <w:rPr>
                <w:noProof/>
                <w:webHidden/>
              </w:rPr>
              <w:fldChar w:fldCharType="end"/>
            </w:r>
          </w:hyperlink>
        </w:p>
        <w:p w14:paraId="54EDE332" w14:textId="5ADB565F" w:rsidR="007F1AD2" w:rsidRDefault="007F1AD2">
          <w:r>
            <w:rPr>
              <w:b/>
              <w:bCs/>
              <w:noProof/>
            </w:rPr>
            <w:fldChar w:fldCharType="end"/>
          </w:r>
        </w:p>
      </w:sdtContent>
    </w:sdt>
    <w:p w14:paraId="3C17C3BA" w14:textId="76BC9BF2" w:rsidR="00EF4180" w:rsidRDefault="00EF4180"/>
    <w:p w14:paraId="04C20240" w14:textId="77777777" w:rsidR="00EF4180" w:rsidRDefault="00EF4180" w:rsidP="00EF4180">
      <w:pPr>
        <w:pStyle w:val="Heading1"/>
      </w:pPr>
      <w:bookmarkStart w:id="0" w:name="_Toc85719118"/>
      <w:r>
        <w:t>Introduction</w:t>
      </w:r>
      <w:bookmarkEnd w:id="0"/>
    </w:p>
    <w:p w14:paraId="21DD01CE" w14:textId="77777777" w:rsidR="00EF4180" w:rsidRDefault="00EF4180" w:rsidP="00EF4180">
      <w:pPr>
        <w:pStyle w:val="Heading2"/>
      </w:pPr>
      <w:bookmarkStart w:id="1" w:name="_Toc85719119"/>
      <w:r>
        <w:t>Purpose</w:t>
      </w:r>
      <w:bookmarkEnd w:id="1"/>
    </w:p>
    <w:p w14:paraId="369B0A49" w14:textId="7AA212D8" w:rsidR="00EF4180" w:rsidRDefault="00EF4180" w:rsidP="00EF4180">
      <w:r>
        <w:t xml:space="preserve">This document describes </w:t>
      </w:r>
      <w:r w:rsidR="0046656D">
        <w:t>requirement for the IPC</w:t>
      </w:r>
      <w:r>
        <w:t xml:space="preserve">. </w:t>
      </w:r>
    </w:p>
    <w:p w14:paraId="3CB789E7" w14:textId="09962AFE" w:rsidR="00EF4180" w:rsidRDefault="00EF4180"/>
    <w:p w14:paraId="60FBFF4E" w14:textId="463E25FF" w:rsidR="00EF4180" w:rsidRDefault="00EF4180" w:rsidP="002E6582">
      <w:pPr>
        <w:pStyle w:val="Heading2"/>
      </w:pPr>
      <w:bookmarkStart w:id="2" w:name="_Toc85719120"/>
      <w:r>
        <w:t>Scope</w:t>
      </w:r>
      <w:bookmarkEnd w:id="2"/>
    </w:p>
    <w:p w14:paraId="594485BF" w14:textId="5F20103A" w:rsidR="002E6582" w:rsidRPr="002E6582" w:rsidRDefault="002E6582" w:rsidP="002E6582">
      <w:r>
        <w:t>Th</w:t>
      </w:r>
      <w:r w:rsidR="00AD4E9E">
        <w:t xml:space="preserve">is specification defines the system level requirement for the </w:t>
      </w:r>
      <w:r w:rsidR="0046656D">
        <w:t>IPC</w:t>
      </w:r>
      <w:r w:rsidR="00AD4E9E">
        <w:t>.</w:t>
      </w:r>
    </w:p>
    <w:p w14:paraId="0A8C3E08" w14:textId="4686F904" w:rsidR="00EF4180" w:rsidRDefault="0046656D" w:rsidP="00EF4180">
      <w:pPr>
        <w:pStyle w:val="Heading1"/>
      </w:pPr>
      <w:bookmarkStart w:id="3" w:name="_Toc85719121"/>
      <w:r>
        <w:t>IPC Requirements</w:t>
      </w:r>
      <w:bookmarkEnd w:id="3"/>
    </w:p>
    <w:p w14:paraId="00ABFC82" w14:textId="21585031" w:rsidR="00EF4180" w:rsidRDefault="008166B3" w:rsidP="00EF4180">
      <w:r>
        <w:t xml:space="preserve">The </w:t>
      </w:r>
      <w:r w:rsidR="0046656D">
        <w:t>IPC requirement shall be captured in following sections.</w:t>
      </w:r>
    </w:p>
    <w:p w14:paraId="4CB04B3D" w14:textId="22433E20" w:rsidR="008D24F0" w:rsidRDefault="008D24F0" w:rsidP="00EF4180"/>
    <w:p w14:paraId="2455EEB6" w14:textId="53449B5E" w:rsidR="000E6CC5" w:rsidRDefault="008D24F0" w:rsidP="00EF4180">
      <w:r>
        <w:t>&lt;include diagram</w:t>
      </w:r>
      <w:r w:rsidR="007F2784">
        <w:t xml:space="preserve"> from SMW</w:t>
      </w:r>
      <w:r w:rsidR="00E47A5B">
        <w:t>&gt;</w:t>
      </w:r>
    </w:p>
    <w:p w14:paraId="6B9DEFED" w14:textId="36749A6F" w:rsidR="004A2482" w:rsidRDefault="004A2482" w:rsidP="00E47A5B">
      <w:pPr>
        <w:pStyle w:val="Heading2"/>
      </w:pPr>
      <w:bookmarkStart w:id="4" w:name="_Toc85719122"/>
      <w:r>
        <w:t xml:space="preserve">IPC </w:t>
      </w:r>
      <w:r w:rsidR="008000DD">
        <w:t>Case</w:t>
      </w:r>
      <w:bookmarkEnd w:id="4"/>
    </w:p>
    <w:p w14:paraId="3255658C" w14:textId="61A3C5F7" w:rsidR="008000DD" w:rsidRDefault="008000DD" w:rsidP="00DF28EB">
      <w:pPr>
        <w:pStyle w:val="Heading3"/>
      </w:pPr>
      <w:bookmarkStart w:id="5" w:name="_Toc85719123"/>
      <w:r>
        <w:t xml:space="preserve">IPC </w:t>
      </w:r>
      <w:r w:rsidR="00E51B97">
        <w:t>Identification data of Device</w:t>
      </w:r>
      <w:bookmarkEnd w:id="5"/>
      <w:r w:rsidR="00BC2438" w:rsidRPr="00BC2438">
        <w:t xml:space="preserve"> </w:t>
      </w:r>
    </w:p>
    <w:p w14:paraId="754A6CB3" w14:textId="433914C6" w:rsidR="00BC2438" w:rsidRPr="00BC2438" w:rsidRDefault="00BC2438" w:rsidP="00BC2438">
      <w:r>
        <w:t>The system shall</w:t>
      </w:r>
    </w:p>
    <w:p w14:paraId="182DC970" w14:textId="3C592BD7" w:rsidR="00E51B97" w:rsidRDefault="009E6AA9" w:rsidP="00DF28EB">
      <w:pPr>
        <w:pStyle w:val="Heading3"/>
      </w:pPr>
      <w:bookmarkStart w:id="6" w:name="_Toc85719124"/>
      <w:r>
        <w:t>IPC Certificate of Authenticity</w:t>
      </w:r>
      <w:bookmarkEnd w:id="6"/>
    </w:p>
    <w:p w14:paraId="22428CFB" w14:textId="6E2738A5" w:rsidR="00BC2438" w:rsidRPr="00BC2438" w:rsidRDefault="00BC2438" w:rsidP="00BC2438">
      <w:r>
        <w:t>The system shall</w:t>
      </w:r>
    </w:p>
    <w:p w14:paraId="43F3AE2C" w14:textId="4339BE4B" w:rsidR="009E6AA9" w:rsidRDefault="009E6AA9" w:rsidP="00DF28EB">
      <w:pPr>
        <w:pStyle w:val="Heading3"/>
      </w:pPr>
      <w:bookmarkStart w:id="7" w:name="_Toc85719125"/>
      <w:r>
        <w:t xml:space="preserve">Mounting </w:t>
      </w:r>
      <w:bookmarkEnd w:id="7"/>
      <w:r w:rsidR="008E5A22">
        <w:t>Installation</w:t>
      </w:r>
    </w:p>
    <w:p w14:paraId="0B10C718" w14:textId="31FE2BAF" w:rsidR="00B1414A" w:rsidRPr="00B1414A" w:rsidRDefault="00B1414A" w:rsidP="00B1414A">
      <w:r>
        <w:t xml:space="preserve">The system shall support </w:t>
      </w:r>
      <w:r w:rsidR="00E814F8" w:rsidRPr="00E814F8">
        <w:t>DIN rail, wall mounting, portrait mounting</w:t>
      </w:r>
      <w:r w:rsidR="00E814F8">
        <w:t>.</w:t>
      </w:r>
    </w:p>
    <w:p w14:paraId="234408C2" w14:textId="1C71291A" w:rsidR="002F1CB2" w:rsidRPr="002F1CB2" w:rsidRDefault="006D71B2" w:rsidP="002F1CB2">
      <w:pPr>
        <w:pStyle w:val="Heading3"/>
      </w:pPr>
      <w:bookmarkStart w:id="8" w:name="_Toc85719126"/>
      <w:r>
        <w:t>Support for Strain Relie</w:t>
      </w:r>
      <w:bookmarkEnd w:id="8"/>
      <w:r w:rsidR="0019531C">
        <w:t>f</w:t>
      </w:r>
    </w:p>
    <w:p w14:paraId="347FE804" w14:textId="2F62B626" w:rsidR="008E5A22" w:rsidRDefault="006D71B2" w:rsidP="008E5A22">
      <w:pPr>
        <w:pStyle w:val="Heading4"/>
      </w:pPr>
      <w:r>
        <w:t>Ethernet</w:t>
      </w:r>
    </w:p>
    <w:p w14:paraId="49A89139" w14:textId="62D80328" w:rsidR="00BC2438" w:rsidRPr="00BC2438" w:rsidRDefault="00BC2438" w:rsidP="00BC2438">
      <w:r>
        <w:t>The system shall</w:t>
      </w:r>
    </w:p>
    <w:p w14:paraId="2F5C6D7C" w14:textId="2F224C5D" w:rsidR="006D71B2" w:rsidRDefault="006D71B2" w:rsidP="00DF28EB">
      <w:pPr>
        <w:pStyle w:val="Heading4"/>
      </w:pPr>
      <w:r>
        <w:t>ATEX</w:t>
      </w:r>
    </w:p>
    <w:p w14:paraId="151344CB" w14:textId="1F42CC68" w:rsidR="00BC2438" w:rsidRPr="00BC2438" w:rsidRDefault="00BC2438" w:rsidP="00BC2438">
      <w:r>
        <w:t>The system shall</w:t>
      </w:r>
    </w:p>
    <w:p w14:paraId="133BC171" w14:textId="738DD8E9" w:rsidR="00F056A2" w:rsidRDefault="00F056A2" w:rsidP="00F056A2">
      <w:pPr>
        <w:pStyle w:val="Heading4"/>
      </w:pPr>
      <w:r>
        <w:lastRenderedPageBreak/>
        <w:t>Dimensions</w:t>
      </w:r>
    </w:p>
    <w:p w14:paraId="32533A26" w14:textId="5E17F165" w:rsidR="00F056A2" w:rsidRDefault="00F056A2" w:rsidP="00F056A2">
      <w:pPr>
        <w:pStyle w:val="Heading5"/>
      </w:pPr>
      <w:r>
        <w:t>Height</w:t>
      </w:r>
    </w:p>
    <w:p w14:paraId="78337AA9" w14:textId="25B3F7C9" w:rsidR="00F056A2" w:rsidRDefault="00490AAE" w:rsidP="00F056A2">
      <w:r>
        <w:t xml:space="preserve">The system shall not exceed </w:t>
      </w:r>
      <w:r w:rsidR="008D523E">
        <w:t>100</w:t>
      </w:r>
      <w:r w:rsidRPr="00490AAE">
        <w:t xml:space="preserve"> mm</w:t>
      </w:r>
      <w:r w:rsidR="004249FC">
        <w:t>[Height]</w:t>
      </w:r>
      <w:r>
        <w:t>.</w:t>
      </w:r>
    </w:p>
    <w:p w14:paraId="21233F85" w14:textId="3CF9D461" w:rsidR="00490AAE" w:rsidRDefault="00070BDA" w:rsidP="00490AAE">
      <w:pPr>
        <w:pStyle w:val="Heading5"/>
      </w:pPr>
      <w:r>
        <w:t>Width</w:t>
      </w:r>
    </w:p>
    <w:p w14:paraId="01F300DB" w14:textId="58A807B2" w:rsidR="00070BDA" w:rsidRDefault="00070BDA" w:rsidP="00070BDA">
      <w:r>
        <w:t xml:space="preserve">The system shall not exceed </w:t>
      </w:r>
      <w:r w:rsidR="008D523E" w:rsidRPr="008D523E">
        <w:t>100 mm</w:t>
      </w:r>
      <w:r w:rsidR="008D523E">
        <w:t xml:space="preserve"> in width</w:t>
      </w:r>
      <w:r w:rsidR="004249FC">
        <w:t>[Width]</w:t>
      </w:r>
      <w:r w:rsidR="008D523E">
        <w:t>.</w:t>
      </w:r>
    </w:p>
    <w:p w14:paraId="39754828" w14:textId="6877E9D8" w:rsidR="004249FC" w:rsidRDefault="004249FC" w:rsidP="004249FC">
      <w:pPr>
        <w:pStyle w:val="Heading5"/>
      </w:pPr>
      <w:r>
        <w:t>Depth</w:t>
      </w:r>
    </w:p>
    <w:p w14:paraId="15516DC1" w14:textId="4E132023" w:rsidR="004249FC" w:rsidRPr="004249FC" w:rsidRDefault="002601C4" w:rsidP="004249FC">
      <w:r>
        <w:t>The system shall not exceed 60 mm[Depth].</w:t>
      </w:r>
    </w:p>
    <w:p w14:paraId="51D85F41" w14:textId="2FC4674E" w:rsidR="006D71B2" w:rsidRDefault="0055537A" w:rsidP="00DF28EB">
      <w:pPr>
        <w:pStyle w:val="Heading3"/>
      </w:pPr>
      <w:bookmarkStart w:id="9" w:name="_Toc85719127"/>
      <w:r>
        <w:t>Support for Protective Conductor</w:t>
      </w:r>
      <w:bookmarkEnd w:id="9"/>
    </w:p>
    <w:p w14:paraId="0E9CC50D" w14:textId="75150606" w:rsidR="0019531C" w:rsidRPr="0019531C" w:rsidRDefault="0019531C" w:rsidP="0019531C">
      <w:pPr>
        <w:pStyle w:val="Heading3"/>
      </w:pPr>
      <w:r>
        <w:t>Interfaces</w:t>
      </w:r>
    </w:p>
    <w:p w14:paraId="1CBBE18C" w14:textId="39BED41E" w:rsidR="0055537A" w:rsidRDefault="0055537A" w:rsidP="0019531C">
      <w:pPr>
        <w:pStyle w:val="Heading4"/>
      </w:pPr>
      <w:bookmarkStart w:id="10" w:name="_Toc85719128"/>
      <w:r>
        <w:t>Power Supply Connection</w:t>
      </w:r>
      <w:bookmarkEnd w:id="10"/>
    </w:p>
    <w:p w14:paraId="18162FC6" w14:textId="74DF68A7" w:rsidR="0019531C" w:rsidRPr="0019531C" w:rsidRDefault="000C5CA7" w:rsidP="0019531C">
      <w:r>
        <w:t xml:space="preserve">The system shall support </w:t>
      </w:r>
      <w:r w:rsidRPr="000C5CA7">
        <w:t>24 VDC</w:t>
      </w:r>
      <w:r>
        <w:t>[Power].</w:t>
      </w:r>
    </w:p>
    <w:p w14:paraId="708FA689" w14:textId="1F6CDF21" w:rsidR="00C8191E" w:rsidRDefault="00E92347" w:rsidP="0019531C">
      <w:pPr>
        <w:pStyle w:val="Heading4"/>
      </w:pPr>
      <w:bookmarkStart w:id="11" w:name="_Toc85719129"/>
      <w:r>
        <w:t>USB Ports</w:t>
      </w:r>
      <w:bookmarkEnd w:id="11"/>
    </w:p>
    <w:p w14:paraId="6604712E" w14:textId="31F6E2B2" w:rsidR="000C5CA7" w:rsidRPr="000C5CA7" w:rsidRDefault="004156B3" w:rsidP="000C5CA7">
      <w:r>
        <w:t xml:space="preserve">The system shall support </w:t>
      </w:r>
      <w:r w:rsidRPr="004156B3">
        <w:t xml:space="preserve">1 USB 3.0 </w:t>
      </w:r>
      <w:r w:rsidR="00BD41B9">
        <w:t xml:space="preserve"> and </w:t>
      </w:r>
      <w:r w:rsidRPr="004156B3">
        <w:t>3 USB 2.0</w:t>
      </w:r>
      <w:r>
        <w:t xml:space="preserve"> </w:t>
      </w:r>
      <w:r w:rsidR="00BD41B9">
        <w:t>ports.</w:t>
      </w:r>
    </w:p>
    <w:p w14:paraId="2EB8C264" w14:textId="2FC9E0EA" w:rsidR="00E92347" w:rsidRDefault="009E789F" w:rsidP="0019531C">
      <w:pPr>
        <w:pStyle w:val="Heading4"/>
      </w:pPr>
      <w:bookmarkStart w:id="12" w:name="_Toc85719130"/>
      <w:r>
        <w:t>Monitor Display Port</w:t>
      </w:r>
      <w:bookmarkEnd w:id="12"/>
    </w:p>
    <w:p w14:paraId="730E922C" w14:textId="6D8E0A44" w:rsidR="00BD41B9" w:rsidRDefault="00BD41B9" w:rsidP="00BD41B9">
      <w:r>
        <w:t>The s</w:t>
      </w:r>
      <w:r w:rsidR="001C1A56">
        <w:t xml:space="preserve">ystem shall support </w:t>
      </w:r>
      <w:r w:rsidR="002F6D8D">
        <w:t xml:space="preserve">a </w:t>
      </w:r>
      <w:r w:rsidR="001C1A56">
        <w:t>HDMI connector for a display port.</w:t>
      </w:r>
    </w:p>
    <w:p w14:paraId="43C755E2" w14:textId="655EEE6B" w:rsidR="00561C97" w:rsidRDefault="00561C97" w:rsidP="00561C97">
      <w:pPr>
        <w:pStyle w:val="Heading4"/>
      </w:pPr>
      <w:r>
        <w:t>Serial Interface</w:t>
      </w:r>
    </w:p>
    <w:p w14:paraId="01620266" w14:textId="7D2CD287" w:rsidR="00561C97" w:rsidRPr="00561C97" w:rsidRDefault="00561C97" w:rsidP="00561C97">
      <w:r>
        <w:t xml:space="preserve">The system shall support </w:t>
      </w:r>
      <w:r w:rsidR="00CE4D97" w:rsidRPr="00CE4D97">
        <w:t xml:space="preserve"> 2 COM (RS 232 / 422 / 485)</w:t>
      </w:r>
      <w:r w:rsidR="00CE4D97">
        <w:t>.</w:t>
      </w:r>
    </w:p>
    <w:p w14:paraId="6EC64620" w14:textId="77777777" w:rsidR="009E789F" w:rsidRPr="009E789F" w:rsidRDefault="009E789F" w:rsidP="009E789F"/>
    <w:p w14:paraId="4085E663" w14:textId="0D66CE9B" w:rsidR="006D71B2" w:rsidRDefault="00536F11" w:rsidP="00536F11">
      <w:pPr>
        <w:pStyle w:val="Heading5"/>
      </w:pPr>
      <w:r>
        <w:t xml:space="preserve">Industrial </w:t>
      </w:r>
      <w:r w:rsidR="002966FE">
        <w:t>Ethernet</w:t>
      </w:r>
    </w:p>
    <w:p w14:paraId="5C9DAD5C" w14:textId="5274E6E7" w:rsidR="009E6AA9" w:rsidRPr="009E6AA9" w:rsidRDefault="002F6D8D" w:rsidP="009E6AA9">
      <w:r>
        <w:t xml:space="preserve">The system shall support </w:t>
      </w:r>
      <w:r w:rsidRPr="00FE5A67">
        <w:t>2x Ethernet (RJ45</w:t>
      </w:r>
      <w:r>
        <w:t>.</w:t>
      </w:r>
    </w:p>
    <w:p w14:paraId="1D675395" w14:textId="63E3AEBE" w:rsidR="004A2482" w:rsidRDefault="000D7D48" w:rsidP="000D7D48">
      <w:pPr>
        <w:pStyle w:val="Heading2"/>
      </w:pPr>
      <w:bookmarkStart w:id="13" w:name="_Toc85719131"/>
      <w:r>
        <w:t>IPC Non Functional Requirements</w:t>
      </w:r>
      <w:bookmarkEnd w:id="13"/>
    </w:p>
    <w:p w14:paraId="60BEB8AC" w14:textId="4C91FFEA" w:rsidR="000D7D48" w:rsidRDefault="000D7D48" w:rsidP="000D7D48">
      <w:pPr>
        <w:pStyle w:val="Heading3"/>
      </w:pPr>
      <w:bookmarkStart w:id="14" w:name="_Toc85719132"/>
      <w:r>
        <w:t>Ethernet Speeds</w:t>
      </w:r>
      <w:bookmarkEnd w:id="14"/>
    </w:p>
    <w:p w14:paraId="0D3C81DC" w14:textId="67D79868" w:rsidR="00FE5A67" w:rsidRPr="00FE5A67" w:rsidRDefault="002F6D8D" w:rsidP="00FE5A67">
      <w:r>
        <w:t>The system shall</w:t>
      </w:r>
    </w:p>
    <w:p w14:paraId="410D6851" w14:textId="77777777" w:rsidR="00590B70" w:rsidRDefault="00590B70" w:rsidP="00590B70">
      <w:pPr>
        <w:pStyle w:val="Heading3"/>
      </w:pPr>
      <w:bookmarkStart w:id="15" w:name="_Toc85719133"/>
      <w:r>
        <w:t>Operating System Preloaded</w:t>
      </w:r>
      <w:bookmarkEnd w:id="15"/>
    </w:p>
    <w:p w14:paraId="5DDCC351" w14:textId="77777777" w:rsidR="002F6D8D" w:rsidRDefault="002F6D8D" w:rsidP="002F6D8D">
      <w:r>
        <w:t xml:space="preserve">The system shall </w:t>
      </w:r>
    </w:p>
    <w:p w14:paraId="18138CCE" w14:textId="2886FE76" w:rsidR="00590B70" w:rsidRDefault="0018782B" w:rsidP="002F6D8D">
      <w:pPr>
        <w:pStyle w:val="Heading3"/>
      </w:pPr>
      <w:r>
        <w:t xml:space="preserve">Operational </w:t>
      </w:r>
      <w:r w:rsidR="00984BA0">
        <w:t>Temperature Range</w:t>
      </w:r>
      <w:r>
        <w:t xml:space="preserve"> </w:t>
      </w:r>
    </w:p>
    <w:p w14:paraId="46091CD4" w14:textId="578954A9" w:rsidR="00984BA0" w:rsidRDefault="0018782B" w:rsidP="00984BA0">
      <w:pPr>
        <w:pStyle w:val="Heading4"/>
      </w:pPr>
      <w:r>
        <w:t xml:space="preserve">Operational </w:t>
      </w:r>
      <w:r w:rsidR="00984BA0">
        <w:t>High Temperature</w:t>
      </w:r>
    </w:p>
    <w:p w14:paraId="1F880AF6" w14:textId="2513F068" w:rsidR="00984BA0" w:rsidRPr="00984BA0" w:rsidRDefault="00984BA0" w:rsidP="00984BA0">
      <w:r>
        <w:t>The system shall operate</w:t>
      </w:r>
      <w:r w:rsidR="00282863">
        <w:t xml:space="preserve"> to a maximum temperature of </w:t>
      </w:r>
      <w:r w:rsidR="00CE48B5">
        <w:t>5</w:t>
      </w:r>
      <w:r w:rsidR="007C1358" w:rsidRPr="007C1358">
        <w:t>0 °C</w:t>
      </w:r>
      <w:r w:rsidR="001B5E67">
        <w:t>[Operate High</w:t>
      </w:r>
      <w:r w:rsidR="00620D36">
        <w:t xml:space="preserve"> Temp]</w:t>
      </w:r>
      <w:r w:rsidR="007C1358">
        <w:t>.</w:t>
      </w:r>
    </w:p>
    <w:p w14:paraId="692271DB" w14:textId="5D3D58C2" w:rsidR="00984BA0" w:rsidRPr="00984BA0" w:rsidRDefault="0018782B" w:rsidP="00984BA0">
      <w:pPr>
        <w:pStyle w:val="Heading4"/>
      </w:pPr>
      <w:r>
        <w:t xml:space="preserve">Operational </w:t>
      </w:r>
      <w:r w:rsidR="00984BA0">
        <w:t>Low Temperature</w:t>
      </w:r>
    </w:p>
    <w:p w14:paraId="389386AA" w14:textId="2B123670" w:rsidR="007C1358" w:rsidRPr="00984BA0" w:rsidRDefault="007C1358" w:rsidP="007C1358">
      <w:r>
        <w:t>The system shall operate to a m</w:t>
      </w:r>
      <w:r>
        <w:t>inimum</w:t>
      </w:r>
      <w:r>
        <w:t xml:space="preserve"> temperature of </w:t>
      </w:r>
      <w:r w:rsidR="00CE48B5">
        <w:t xml:space="preserve">0 </w:t>
      </w:r>
      <w:r w:rsidRPr="007C1358">
        <w:t>°C</w:t>
      </w:r>
      <w:r w:rsidR="00620D36">
        <w:t>[Operate Low Temp]</w:t>
      </w:r>
      <w:r>
        <w:t>.</w:t>
      </w:r>
    </w:p>
    <w:p w14:paraId="54CB8115" w14:textId="36EBA9E6" w:rsidR="00CE48B5" w:rsidRDefault="00CE48B5" w:rsidP="00CE48B5">
      <w:pPr>
        <w:pStyle w:val="Heading3"/>
      </w:pPr>
      <w:r>
        <w:t xml:space="preserve">Storage/Transport </w:t>
      </w:r>
      <w:r>
        <w:t xml:space="preserve">Temperature Range </w:t>
      </w:r>
    </w:p>
    <w:p w14:paraId="1E23EA8F" w14:textId="0DA557EA" w:rsidR="00CE48B5" w:rsidRDefault="00CE48B5" w:rsidP="00CE48B5">
      <w:pPr>
        <w:pStyle w:val="Heading4"/>
      </w:pPr>
      <w:r>
        <w:t>Storage/Transport High Temperature</w:t>
      </w:r>
    </w:p>
    <w:p w14:paraId="62EA20F3" w14:textId="57512FDF" w:rsidR="00CE48B5" w:rsidRPr="00984BA0" w:rsidRDefault="00CE48B5" w:rsidP="00CE48B5">
      <w:r>
        <w:t>The system shall</w:t>
      </w:r>
      <w:r>
        <w:t xml:space="preserve"> have </w:t>
      </w:r>
      <w:r w:rsidR="009A407B">
        <w:t>s</w:t>
      </w:r>
      <w:r>
        <w:t>torage/</w:t>
      </w:r>
      <w:r w:rsidR="009A407B">
        <w:t>t</w:t>
      </w:r>
      <w:r>
        <w:t xml:space="preserve">ransport maximum temperature of </w:t>
      </w:r>
      <w:r w:rsidRPr="007C1358">
        <w:t>60 °C</w:t>
      </w:r>
      <w:r>
        <w:t>.</w:t>
      </w:r>
    </w:p>
    <w:p w14:paraId="4AFF0289" w14:textId="46022E2C" w:rsidR="00CE48B5" w:rsidRPr="00984BA0" w:rsidRDefault="00CE48B5" w:rsidP="00CE48B5">
      <w:pPr>
        <w:pStyle w:val="Heading4"/>
      </w:pPr>
      <w:r>
        <w:t>Storage/Transport Low Temperature</w:t>
      </w:r>
    </w:p>
    <w:p w14:paraId="34113011" w14:textId="0896DB56" w:rsidR="00CE48B5" w:rsidRDefault="00CE48B5" w:rsidP="00CE48B5">
      <w:r>
        <w:t xml:space="preserve">The system shall </w:t>
      </w:r>
      <w:r w:rsidR="009A407B">
        <w:t xml:space="preserve">have a </w:t>
      </w:r>
      <w:r w:rsidR="009A407B">
        <w:t>storage/transport</w:t>
      </w:r>
      <w:r>
        <w:t xml:space="preserve"> to a minimum temperature of </w:t>
      </w:r>
      <w:r w:rsidR="009A407B">
        <w:t>-2</w:t>
      </w:r>
      <w:r>
        <w:t xml:space="preserve">0 </w:t>
      </w:r>
      <w:r w:rsidRPr="007C1358">
        <w:t>°C</w:t>
      </w:r>
      <w:r>
        <w:t>.</w:t>
      </w:r>
    </w:p>
    <w:p w14:paraId="36EA7BAB" w14:textId="77777777" w:rsidR="00497982" w:rsidRDefault="00497982" w:rsidP="00CE48B5"/>
    <w:p w14:paraId="2BF1AF39" w14:textId="61A74132" w:rsidR="00497982" w:rsidRDefault="00AE5254" w:rsidP="00140B64">
      <w:pPr>
        <w:pStyle w:val="Heading3"/>
      </w:pPr>
      <w:r>
        <w:lastRenderedPageBreak/>
        <w:t xml:space="preserve">Relative </w:t>
      </w:r>
      <w:r w:rsidR="00140B64">
        <w:t>humidity</w:t>
      </w:r>
    </w:p>
    <w:p w14:paraId="5E05C907" w14:textId="4E5FE42D" w:rsidR="00AE5254" w:rsidRPr="00AE5254" w:rsidRDefault="00AE5254" w:rsidP="00AE5254">
      <w:r>
        <w:t xml:space="preserve">The system shall be </w:t>
      </w:r>
      <w:r w:rsidR="00140B64">
        <w:t>t</w:t>
      </w:r>
      <w:r w:rsidR="00140B64" w:rsidRPr="00140B64">
        <w:t>ested according to IEC 60068-2-78, IEC 60068-2-30: Operation: 5 % to 85 % at 30 °C (no condensation), storage / transport: 5 % to 95 % at 25 / 55 °C (no condensation)</w:t>
      </w:r>
    </w:p>
    <w:p w14:paraId="3F63F6CA" w14:textId="351F3A70" w:rsidR="009B44A5" w:rsidRDefault="00140B64" w:rsidP="00140B64">
      <w:pPr>
        <w:pStyle w:val="Heading3"/>
      </w:pPr>
      <w:r>
        <w:t xml:space="preserve">Vibration </w:t>
      </w:r>
    </w:p>
    <w:p w14:paraId="601A20D3" w14:textId="3F631C84" w:rsidR="00140B64" w:rsidRDefault="00140B64" w:rsidP="00140B64">
      <w:r>
        <w:t xml:space="preserve">The system shall </w:t>
      </w:r>
      <w:r w:rsidR="00CA5A23">
        <w:t xml:space="preserve">be </w:t>
      </w:r>
      <w:r w:rsidR="00C440CC" w:rsidRPr="00C440CC">
        <w:t>tested to DIN IEC 60068-2-6: 10 Hz to 58 Hz: 0.075 mm, 58 Hz to 200 Hz: 9.8 m/s² (1 g)</w:t>
      </w:r>
      <w:r w:rsidR="00C440CC">
        <w:t>.</w:t>
      </w:r>
    </w:p>
    <w:p w14:paraId="5E2A4DFA" w14:textId="77777777" w:rsidR="00C440CC" w:rsidRDefault="00C440CC" w:rsidP="00140B64"/>
    <w:p w14:paraId="12B59A8D" w14:textId="6E4608CA" w:rsidR="00C440CC" w:rsidRDefault="00C440CC" w:rsidP="00C440CC">
      <w:pPr>
        <w:pStyle w:val="Heading3"/>
      </w:pPr>
      <w:r>
        <w:t>Shock</w:t>
      </w:r>
    </w:p>
    <w:p w14:paraId="22437BC3" w14:textId="0F965AE0" w:rsidR="00C440CC" w:rsidRPr="00C440CC" w:rsidRDefault="00C440CC" w:rsidP="00C440CC">
      <w:r>
        <w:t xml:space="preserve">The system shall be </w:t>
      </w:r>
      <w:r w:rsidR="001B5E67" w:rsidRPr="001B5E67">
        <w:t>tested to DIN IEC 60068-2-6: 10 Hz to 58 Hz: 0.075 mm, 58 Hz to 200 Hz: 9.8 m/s² (1 g)</w:t>
      </w:r>
      <w:r w:rsidR="001B5E67">
        <w:t>.</w:t>
      </w:r>
    </w:p>
    <w:p w14:paraId="22227BBD" w14:textId="77777777" w:rsidR="00140B64" w:rsidRDefault="00140B64" w:rsidP="009B44A5"/>
    <w:p w14:paraId="7BFB0ACF" w14:textId="01FA495B" w:rsidR="009B44A5" w:rsidRPr="009B44A5" w:rsidRDefault="009B44A5" w:rsidP="00590B70">
      <w:pPr>
        <w:pStyle w:val="Heading2"/>
      </w:pPr>
      <w:bookmarkStart w:id="16" w:name="_Toc85719134"/>
      <w:r>
        <w:t xml:space="preserve">IPC </w:t>
      </w:r>
      <w:r w:rsidR="00590B70">
        <w:t>Functions</w:t>
      </w:r>
      <w:bookmarkEnd w:id="16"/>
      <w:r w:rsidR="00590B70">
        <w:t xml:space="preserve"> </w:t>
      </w:r>
    </w:p>
    <w:p w14:paraId="062238CB" w14:textId="13C74687" w:rsidR="009B44A5" w:rsidRDefault="003808D7" w:rsidP="008E68A6">
      <w:pPr>
        <w:pStyle w:val="Heading3"/>
      </w:pPr>
      <w:bookmarkStart w:id="17" w:name="_Toc85719135"/>
      <w:r>
        <w:t>Temperature Monitori</w:t>
      </w:r>
      <w:r w:rsidR="00ED4698">
        <w:t>ng</w:t>
      </w:r>
      <w:bookmarkEnd w:id="17"/>
    </w:p>
    <w:p w14:paraId="66F619E7" w14:textId="0AD5F0C1" w:rsidR="00620D36" w:rsidRPr="00620D36" w:rsidRDefault="00620D36" w:rsidP="00620D36">
      <w:r>
        <w:t>The system shall have temperature monitoring.</w:t>
      </w:r>
    </w:p>
    <w:p w14:paraId="5EE96D60" w14:textId="1BAF854F" w:rsidR="008E68A6" w:rsidRDefault="00B41F8F" w:rsidP="008E68A6">
      <w:pPr>
        <w:pStyle w:val="Heading4"/>
      </w:pPr>
      <w:r>
        <w:t>Processor</w:t>
      </w:r>
    </w:p>
    <w:p w14:paraId="4C014644" w14:textId="67F16E0D" w:rsidR="0056799B" w:rsidRPr="0056799B" w:rsidRDefault="0056799B" w:rsidP="0056799B">
      <w:r>
        <w:t>The system shall</w:t>
      </w:r>
    </w:p>
    <w:p w14:paraId="3799D5A2" w14:textId="1CFEA907" w:rsidR="00B41F8F" w:rsidRDefault="00B41F8F" w:rsidP="00B41F8F">
      <w:pPr>
        <w:pStyle w:val="Heading4"/>
      </w:pPr>
      <w:r>
        <w:t>ROM ICs</w:t>
      </w:r>
    </w:p>
    <w:p w14:paraId="109DE852" w14:textId="14E651EE" w:rsidR="0056799B" w:rsidRPr="0056799B" w:rsidRDefault="0056799B" w:rsidP="0056799B">
      <w:r>
        <w:t>The system shall</w:t>
      </w:r>
    </w:p>
    <w:p w14:paraId="70A74084" w14:textId="03576304" w:rsidR="00B41F8F" w:rsidRDefault="00B41F8F" w:rsidP="00B41F8F">
      <w:pPr>
        <w:pStyle w:val="Heading4"/>
      </w:pPr>
      <w:r>
        <w:t>Basic Module</w:t>
      </w:r>
    </w:p>
    <w:p w14:paraId="4A7E320F" w14:textId="72C12044" w:rsidR="00B41F8F" w:rsidRDefault="00020A3D" w:rsidP="00B41F8F">
      <w:pPr>
        <w:pStyle w:val="Heading4"/>
      </w:pPr>
      <w:r>
        <w:t xml:space="preserve">Diagnostic Software </w:t>
      </w:r>
      <w:r w:rsidR="00B41F8F">
        <w:t>Temperature Error</w:t>
      </w:r>
      <w:r>
        <w:t xml:space="preserve"> Logic</w:t>
      </w:r>
    </w:p>
    <w:p w14:paraId="0DFC0ACA" w14:textId="1936A833" w:rsidR="0056799B" w:rsidRPr="0056799B" w:rsidRDefault="0056799B" w:rsidP="0056799B">
      <w:r>
        <w:t>The system shall</w:t>
      </w:r>
    </w:p>
    <w:p w14:paraId="78057832" w14:textId="5CF79FFA" w:rsidR="00FF7AB9" w:rsidRDefault="00B91AB1" w:rsidP="00FF7AB9">
      <w:pPr>
        <w:pStyle w:val="Heading3"/>
      </w:pPr>
      <w:bookmarkStart w:id="18" w:name="_Toc85719136"/>
      <w:r>
        <w:t>Monitoring</w:t>
      </w:r>
      <w:r w:rsidR="00FF7AB9">
        <w:t xml:space="preserve"> of drives with S.M.A.R.T functionality</w:t>
      </w:r>
      <w:bookmarkEnd w:id="18"/>
    </w:p>
    <w:p w14:paraId="75223025" w14:textId="3B9DE5FD" w:rsidR="0056799B" w:rsidRPr="0056799B" w:rsidRDefault="0056799B" w:rsidP="0056799B">
      <w:r>
        <w:t>The system shall</w:t>
      </w:r>
    </w:p>
    <w:p w14:paraId="2E24E84B" w14:textId="22C12891" w:rsidR="00FF7AB9" w:rsidRDefault="00F66717" w:rsidP="00FF7AB9">
      <w:pPr>
        <w:pStyle w:val="Heading3"/>
      </w:pPr>
      <w:bookmarkStart w:id="19" w:name="_Toc85719137"/>
      <w:r>
        <w:t>Watchdog (Hardware)</w:t>
      </w:r>
      <w:bookmarkEnd w:id="19"/>
    </w:p>
    <w:p w14:paraId="17ED1060" w14:textId="22A2B1D1" w:rsidR="00CB5EAF" w:rsidRPr="00CB5EAF" w:rsidRDefault="00CB5EAF" w:rsidP="00CB5EAF">
      <w:r>
        <w:t>The system shall have a hardware watchdog monitor.</w:t>
      </w:r>
    </w:p>
    <w:p w14:paraId="673E07FB" w14:textId="515B2CD9" w:rsidR="00B91AB1" w:rsidRDefault="00B91AB1" w:rsidP="00B91AB1">
      <w:pPr>
        <w:pStyle w:val="Heading3"/>
      </w:pPr>
      <w:bookmarkStart w:id="20" w:name="_Toc85719138"/>
      <w:r>
        <w:t>Watchdog (Software)</w:t>
      </w:r>
      <w:bookmarkEnd w:id="20"/>
    </w:p>
    <w:p w14:paraId="5042072A" w14:textId="7B254B41" w:rsidR="00CB5EAF" w:rsidRPr="00CB5EAF" w:rsidRDefault="00CB5EAF" w:rsidP="00CB5EAF">
      <w:r>
        <w:t xml:space="preserve">The system shall have a </w:t>
      </w:r>
      <w:r>
        <w:t>software</w:t>
      </w:r>
      <w:r>
        <w:t xml:space="preserve"> watchdog monitor.</w:t>
      </w:r>
    </w:p>
    <w:p w14:paraId="31D472CD" w14:textId="3526E3CA" w:rsidR="00E364FC" w:rsidRDefault="00E364FC" w:rsidP="00E364FC">
      <w:pPr>
        <w:pStyle w:val="Heading3"/>
      </w:pPr>
      <w:bookmarkStart w:id="21" w:name="_Toc85719139"/>
      <w:r>
        <w:t>Watch Dog Diagnostic Configuration</w:t>
      </w:r>
      <w:bookmarkEnd w:id="21"/>
    </w:p>
    <w:p w14:paraId="434B27C4" w14:textId="35415701" w:rsidR="0056799B" w:rsidRPr="0056799B" w:rsidRDefault="0056799B" w:rsidP="0056799B">
      <w:r>
        <w:t>The system shall</w:t>
      </w:r>
    </w:p>
    <w:p w14:paraId="3BDE18EE" w14:textId="494142F5" w:rsidR="008E68A6" w:rsidRDefault="008E68A6" w:rsidP="008E68A6">
      <w:pPr>
        <w:pStyle w:val="Heading3"/>
      </w:pPr>
      <w:bookmarkStart w:id="22" w:name="_Toc85719140"/>
      <w:r>
        <w:t>Operation Hours</w:t>
      </w:r>
      <w:bookmarkEnd w:id="22"/>
    </w:p>
    <w:p w14:paraId="67B292DC" w14:textId="386DB1DD" w:rsidR="00423FA8" w:rsidRDefault="00423FA8" w:rsidP="00423FA8">
      <w:pPr>
        <w:pStyle w:val="Heading3"/>
      </w:pPr>
      <w:bookmarkStart w:id="23" w:name="_Toc85719141"/>
      <w:r>
        <w:t>Battery Monitoring</w:t>
      </w:r>
      <w:bookmarkEnd w:id="23"/>
    </w:p>
    <w:p w14:paraId="54613F89" w14:textId="31CF4489" w:rsidR="0056799B" w:rsidRPr="0056799B" w:rsidRDefault="0056799B" w:rsidP="0056799B">
      <w:r>
        <w:t>The system shall</w:t>
      </w:r>
    </w:p>
    <w:p w14:paraId="634D42BA" w14:textId="52FD2339" w:rsidR="009E77E4" w:rsidRDefault="009E77E4" w:rsidP="009E77E4">
      <w:pPr>
        <w:pStyle w:val="Heading3"/>
      </w:pPr>
      <w:bookmarkStart w:id="24" w:name="_Toc85719142"/>
      <w:r>
        <w:t>Enhanced Write Filter</w:t>
      </w:r>
      <w:bookmarkEnd w:id="24"/>
    </w:p>
    <w:p w14:paraId="45562D78" w14:textId="161B2272" w:rsidR="0056799B" w:rsidRPr="0056799B" w:rsidRDefault="0056799B" w:rsidP="0056799B">
      <w:r>
        <w:t>The system shall</w:t>
      </w:r>
    </w:p>
    <w:p w14:paraId="543D225D" w14:textId="39B56CE1" w:rsidR="009E77E4" w:rsidRDefault="009E77E4" w:rsidP="009E77E4">
      <w:pPr>
        <w:pStyle w:val="Heading3"/>
      </w:pPr>
      <w:bookmarkStart w:id="25" w:name="_Toc85719143"/>
      <w:r>
        <w:lastRenderedPageBreak/>
        <w:t>File-Based Write Filter</w:t>
      </w:r>
      <w:bookmarkEnd w:id="25"/>
    </w:p>
    <w:p w14:paraId="2642C686" w14:textId="6AC6BB53" w:rsidR="0056799B" w:rsidRPr="0056799B" w:rsidRDefault="0056799B" w:rsidP="0056799B">
      <w:r>
        <w:t>The system shall</w:t>
      </w:r>
    </w:p>
    <w:p w14:paraId="001EBED2" w14:textId="1304DD1F" w:rsidR="009E77E4" w:rsidRDefault="009E77E4" w:rsidP="009E77E4">
      <w:pPr>
        <w:pStyle w:val="Heading3"/>
      </w:pPr>
      <w:bookmarkStart w:id="26" w:name="_Toc85719144"/>
      <w:r>
        <w:t>Buffer memory NVRAM</w:t>
      </w:r>
      <w:bookmarkEnd w:id="26"/>
    </w:p>
    <w:p w14:paraId="4927A4CF" w14:textId="10EA883F" w:rsidR="0056799B" w:rsidRPr="0056799B" w:rsidRDefault="0056799B" w:rsidP="0056799B">
      <w:r>
        <w:t>The system shall</w:t>
      </w:r>
    </w:p>
    <w:p w14:paraId="3CA3B60B" w14:textId="5B9C7BE3" w:rsidR="00C303D8" w:rsidRDefault="004A4A61" w:rsidP="004A4A61">
      <w:pPr>
        <w:pStyle w:val="Heading2"/>
      </w:pPr>
      <w:bookmarkStart w:id="27" w:name="_Toc85719145"/>
      <w:r>
        <w:t>Device Expansion and parameters</w:t>
      </w:r>
      <w:bookmarkEnd w:id="27"/>
    </w:p>
    <w:p w14:paraId="232450C9" w14:textId="433BF42E" w:rsidR="0056799B" w:rsidRPr="0056799B" w:rsidRDefault="0056799B" w:rsidP="0056799B">
      <w:r>
        <w:t>The system shall</w:t>
      </w:r>
    </w:p>
    <w:p w14:paraId="1D49A5E2" w14:textId="53DEA173" w:rsidR="004A4A61" w:rsidRDefault="004A4A61" w:rsidP="004A4A61">
      <w:pPr>
        <w:pStyle w:val="Heading3"/>
      </w:pPr>
      <w:bookmarkStart w:id="28" w:name="_Toc85719146"/>
      <w:r>
        <w:t>Installing a PCIe Module</w:t>
      </w:r>
      <w:bookmarkEnd w:id="28"/>
    </w:p>
    <w:p w14:paraId="76BBC3C8" w14:textId="1C52D003" w:rsidR="0056799B" w:rsidRPr="0056799B" w:rsidRDefault="0056799B" w:rsidP="0056799B">
      <w:r>
        <w:t>The system shall</w:t>
      </w:r>
    </w:p>
    <w:p w14:paraId="1EE49983" w14:textId="41F8FBA9" w:rsidR="004A4A61" w:rsidRDefault="00D5247A" w:rsidP="00D5247A">
      <w:pPr>
        <w:pStyle w:val="Heading3"/>
      </w:pPr>
      <w:bookmarkStart w:id="29" w:name="_Toc85719147"/>
      <w:r>
        <w:t>Installing CFast cards</w:t>
      </w:r>
      <w:bookmarkEnd w:id="29"/>
    </w:p>
    <w:p w14:paraId="7402E042" w14:textId="2D623532" w:rsidR="0056799B" w:rsidRPr="0056799B" w:rsidRDefault="0056799B" w:rsidP="0056799B">
      <w:r>
        <w:t>The system shall</w:t>
      </w:r>
    </w:p>
    <w:p w14:paraId="07DB59B1" w14:textId="6ED032AE" w:rsidR="00D5247A" w:rsidRDefault="002F6D8D" w:rsidP="00D5247A">
      <w:pPr>
        <w:pStyle w:val="Heading3"/>
      </w:pPr>
      <w:bookmarkStart w:id="30" w:name="_Toc85719148"/>
      <w:r>
        <w:t>Maintenance</w:t>
      </w:r>
      <w:r w:rsidR="00D5247A">
        <w:t xml:space="preserve"> and Repair</w:t>
      </w:r>
      <w:bookmarkEnd w:id="30"/>
    </w:p>
    <w:p w14:paraId="60CC1092" w14:textId="622078C9" w:rsidR="00D5247A" w:rsidRDefault="00D5247A" w:rsidP="00D5247A">
      <w:pPr>
        <w:pStyle w:val="Heading4"/>
      </w:pPr>
      <w:r>
        <w:t>HDD Drive</w:t>
      </w:r>
    </w:p>
    <w:p w14:paraId="21A430BB" w14:textId="32EE41D6" w:rsidR="0056799B" w:rsidRPr="0056799B" w:rsidRDefault="0056799B" w:rsidP="0056799B">
      <w:r>
        <w:t>The system shall</w:t>
      </w:r>
    </w:p>
    <w:p w14:paraId="12C68F83" w14:textId="41662840" w:rsidR="00D5247A" w:rsidRDefault="002F0AE9" w:rsidP="002F0AE9">
      <w:pPr>
        <w:pStyle w:val="Heading4"/>
      </w:pPr>
      <w:r>
        <w:t>CMOS backup battery</w:t>
      </w:r>
    </w:p>
    <w:p w14:paraId="07676DAD" w14:textId="25E734D4" w:rsidR="0056799B" w:rsidRPr="0056799B" w:rsidRDefault="0056799B" w:rsidP="0056799B">
      <w:r>
        <w:t>The system shall</w:t>
      </w:r>
    </w:p>
    <w:p w14:paraId="0722F9D8" w14:textId="3FBF0751" w:rsidR="002F0AE9" w:rsidRDefault="00651EC2" w:rsidP="00651EC2">
      <w:pPr>
        <w:pStyle w:val="Heading2"/>
      </w:pPr>
      <w:bookmarkStart w:id="31" w:name="_Toc85719149"/>
      <w:r>
        <w:t>Software Installation</w:t>
      </w:r>
      <w:bookmarkEnd w:id="31"/>
    </w:p>
    <w:p w14:paraId="566044CD" w14:textId="463C4317" w:rsidR="00BC2438" w:rsidRPr="00BC2438" w:rsidRDefault="00BC2438" w:rsidP="00BC2438">
      <w:r>
        <w:t>The system shall</w:t>
      </w:r>
    </w:p>
    <w:p w14:paraId="1E88826C" w14:textId="46E7C685" w:rsidR="00651EC2" w:rsidRDefault="00180220" w:rsidP="00180220">
      <w:pPr>
        <w:pStyle w:val="Heading2"/>
      </w:pPr>
      <w:bookmarkStart w:id="32" w:name="_Toc85719150"/>
      <w:r>
        <w:t>Recycling and Disposal</w:t>
      </w:r>
      <w:bookmarkEnd w:id="32"/>
    </w:p>
    <w:p w14:paraId="7AED0862" w14:textId="7267A271" w:rsidR="00BC2438" w:rsidRPr="00BC2438" w:rsidRDefault="00BC2438" w:rsidP="00BC2438">
      <w:r>
        <w:t>The system shall</w:t>
      </w:r>
    </w:p>
    <w:p w14:paraId="4761E4EE" w14:textId="77777777" w:rsidR="00F66717" w:rsidRPr="00F66717" w:rsidRDefault="00F66717" w:rsidP="00F66717"/>
    <w:p w14:paraId="762E2E92" w14:textId="44F937BD" w:rsidR="000D7D48" w:rsidRDefault="00C8191E" w:rsidP="00275D63">
      <w:pPr>
        <w:pStyle w:val="Heading2"/>
      </w:pPr>
      <w:bookmarkStart w:id="33" w:name="_Toc85719151"/>
      <w:r>
        <w:t>Commissioning the Device</w:t>
      </w:r>
      <w:bookmarkEnd w:id="33"/>
      <w:r>
        <w:t xml:space="preserve"> </w:t>
      </w:r>
    </w:p>
    <w:p w14:paraId="27DC16F1" w14:textId="1A584851" w:rsidR="00C8191E" w:rsidRPr="00C8191E" w:rsidRDefault="00BC2438" w:rsidP="00C8191E">
      <w:r>
        <w:t>The system shall</w:t>
      </w:r>
    </w:p>
    <w:p w14:paraId="74EEEE53" w14:textId="5761C9A3" w:rsidR="000D7D48" w:rsidRDefault="00D9294B" w:rsidP="00D9294B">
      <w:pPr>
        <w:pStyle w:val="Heading2"/>
      </w:pPr>
      <w:bookmarkStart w:id="34" w:name="_Toc85719152"/>
      <w:r>
        <w:t>Installing Software</w:t>
      </w:r>
      <w:bookmarkEnd w:id="34"/>
    </w:p>
    <w:p w14:paraId="5D8151D3" w14:textId="1B477CD0" w:rsidR="00CB0311" w:rsidRDefault="00CB0311" w:rsidP="00CB0311">
      <w:pPr>
        <w:pStyle w:val="Heading3"/>
      </w:pPr>
      <w:bookmarkStart w:id="35" w:name="_Toc85719153"/>
      <w:r>
        <w:t>Restoring Delivery State</w:t>
      </w:r>
      <w:bookmarkEnd w:id="35"/>
    </w:p>
    <w:p w14:paraId="09690B01" w14:textId="1DD7EB93" w:rsidR="00BC2438" w:rsidRPr="00BC2438" w:rsidRDefault="00BC2438" w:rsidP="00BC2438">
      <w:r>
        <w:t>The system shall</w:t>
      </w:r>
    </w:p>
    <w:p w14:paraId="208C0B2F" w14:textId="4DC0886A" w:rsidR="00CB0311" w:rsidRDefault="00CB0311" w:rsidP="00CB0311">
      <w:pPr>
        <w:pStyle w:val="Heading3"/>
      </w:pPr>
      <w:bookmarkStart w:id="36" w:name="_Toc85719154"/>
      <w:r>
        <w:t>Installing Windows 7</w:t>
      </w:r>
      <w:bookmarkEnd w:id="36"/>
    </w:p>
    <w:p w14:paraId="4B90F159" w14:textId="1287C292" w:rsidR="00BC2438" w:rsidRPr="00BC2438" w:rsidRDefault="00BC2438" w:rsidP="00BC2438">
      <w:r>
        <w:t>The system shall</w:t>
      </w:r>
    </w:p>
    <w:p w14:paraId="6E3E38BA" w14:textId="33554E44" w:rsidR="00EF6E1E" w:rsidRDefault="00EF6E1E" w:rsidP="00EF6E1E">
      <w:pPr>
        <w:pStyle w:val="Heading2"/>
      </w:pPr>
      <w:bookmarkStart w:id="37" w:name="_Toc85719155"/>
      <w:r>
        <w:t>Recycling and disposal</w:t>
      </w:r>
      <w:bookmarkEnd w:id="37"/>
    </w:p>
    <w:p w14:paraId="1CB3588D" w14:textId="2758DC23" w:rsidR="00BC2438" w:rsidRPr="00BC2438" w:rsidRDefault="00BC2438" w:rsidP="00BC2438">
      <w:r>
        <w:t>The system shall</w:t>
      </w:r>
    </w:p>
    <w:p w14:paraId="6AA853CD" w14:textId="34AF46CC" w:rsidR="00EF6E1E" w:rsidRDefault="00EF6E1E" w:rsidP="00EF6E1E">
      <w:pPr>
        <w:pStyle w:val="Heading2"/>
      </w:pPr>
      <w:bookmarkStart w:id="38" w:name="_Toc85719156"/>
      <w:r>
        <w:t>Certificates and approvals</w:t>
      </w:r>
      <w:bookmarkEnd w:id="38"/>
    </w:p>
    <w:p w14:paraId="3EE3A1E5" w14:textId="3DC69CDE" w:rsidR="00BC2438" w:rsidRPr="00BC2438" w:rsidRDefault="00BC2438" w:rsidP="00BC2438">
      <w:r>
        <w:t>The system shall</w:t>
      </w:r>
    </w:p>
    <w:p w14:paraId="433BCAAA" w14:textId="2DB6582C" w:rsidR="00B16645" w:rsidRDefault="00B16645" w:rsidP="00B16645">
      <w:pPr>
        <w:pStyle w:val="Heading2"/>
      </w:pPr>
      <w:bookmarkStart w:id="39" w:name="_Toc85719157"/>
      <w:r>
        <w:t>Dimension and Drawings</w:t>
      </w:r>
      <w:bookmarkEnd w:id="39"/>
    </w:p>
    <w:p w14:paraId="57D8C172" w14:textId="3182158C" w:rsidR="00BC2438" w:rsidRPr="00BC2438" w:rsidRDefault="00BC2438" w:rsidP="00BC2438">
      <w:r>
        <w:t>The system shall</w:t>
      </w:r>
    </w:p>
    <w:p w14:paraId="47614C00" w14:textId="3048D403" w:rsidR="005B13A1" w:rsidRDefault="005B13A1" w:rsidP="005B13A1">
      <w:pPr>
        <w:pStyle w:val="Heading2"/>
      </w:pPr>
      <w:bookmarkStart w:id="40" w:name="_Toc85719158"/>
      <w:r>
        <w:lastRenderedPageBreak/>
        <w:t>Technical Data</w:t>
      </w:r>
      <w:bookmarkEnd w:id="40"/>
    </w:p>
    <w:p w14:paraId="0B96735B" w14:textId="25D41A04" w:rsidR="00BC2438" w:rsidRPr="00BC2438" w:rsidRDefault="00BC2438" w:rsidP="00BC2438">
      <w:r>
        <w:t>The system shall</w:t>
      </w:r>
    </w:p>
    <w:p w14:paraId="74FA513A" w14:textId="7E85CE23" w:rsidR="00EC438D" w:rsidRDefault="00EC438D" w:rsidP="00EC438D">
      <w:pPr>
        <w:pStyle w:val="Heading2"/>
      </w:pPr>
      <w:bookmarkStart w:id="41" w:name="_Toc85719159"/>
      <w:r>
        <w:t>BIOS Description</w:t>
      </w:r>
      <w:bookmarkEnd w:id="41"/>
    </w:p>
    <w:p w14:paraId="1A777195" w14:textId="734D1DBE" w:rsidR="00BC2438" w:rsidRPr="00BC2438" w:rsidRDefault="00BC2438" w:rsidP="00BC2438">
      <w:r>
        <w:t>The system shall</w:t>
      </w:r>
    </w:p>
    <w:sectPr w:rsidR="00BC2438" w:rsidRPr="00BC24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B6000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  <w:rPr>
        <w:rFonts w:cs="Times New Roman"/>
      </w:rPr>
    </w:lvl>
    <w:lvl w:ilvl="1">
      <w:start w:val="1"/>
      <w:numFmt w:val="decimal"/>
      <w:pStyle w:val="Heading2"/>
      <w:lvlText w:val="%1.%2"/>
      <w:legacy w:legacy="1" w:legacySpace="144" w:legacyIndent="0"/>
      <w:lvlJc w:val="left"/>
      <w:rPr>
        <w:rFonts w:cs="Times New Roman"/>
      </w:rPr>
    </w:lvl>
    <w:lvl w:ilvl="2">
      <w:start w:val="1"/>
      <w:numFmt w:val="decimal"/>
      <w:pStyle w:val="Heading3"/>
      <w:lvlText w:val="%1.%2.%3"/>
      <w:legacy w:legacy="1" w:legacySpace="144" w:legacyIndent="0"/>
      <w:lvlJc w:val="left"/>
      <w:rPr>
        <w:rFonts w:cs="Times New Roman"/>
      </w:rPr>
    </w:lvl>
    <w:lvl w:ilvl="3">
      <w:start w:val="1"/>
      <w:numFmt w:val="decimal"/>
      <w:pStyle w:val="Heading4"/>
      <w:lvlText w:val="%1.%2.%3.%4"/>
      <w:legacy w:legacy="1" w:legacySpace="144" w:legacyIndent="0"/>
      <w:lvlJc w:val="left"/>
      <w:rPr>
        <w:rFonts w:cs="Times New Roman"/>
      </w:r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  <w:rPr>
        <w:rFonts w:cs="Times New Roman"/>
      </w:rPr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  <w:rPr>
        <w:rFonts w:cs="Times New Roman"/>
      </w:rPr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  <w:rPr>
        <w:rFonts w:cs="Times New Roman"/>
      </w:rPr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  <w:rPr>
        <w:rFonts w:cs="Times New Roman"/>
      </w:rPr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  <w:rPr>
        <w:rFonts w:cs="Times New Roman"/>
      </w:rPr>
    </w:lvl>
  </w:abstractNum>
  <w:abstractNum w:abstractNumId="1" w15:restartNumberingAfterBreak="0">
    <w:nsid w:val="FFFFFFFB"/>
    <w:multiLevelType w:val="multilevel"/>
    <w:tmpl w:val="FFFFFFFF"/>
    <w:lvl w:ilvl="0">
      <w:start w:val="1"/>
      <w:numFmt w:val="decimal"/>
      <w:lvlText w:val="%1."/>
      <w:legacy w:legacy="1" w:legacySpace="144" w:legacyIndent="0"/>
      <w:lvlJc w:val="left"/>
      <w:rPr>
        <w:rFonts w:cs="Times New Roman"/>
      </w:rPr>
    </w:lvl>
    <w:lvl w:ilvl="1">
      <w:start w:val="1"/>
      <w:numFmt w:val="decimal"/>
      <w:lvlText w:val="%1.%2"/>
      <w:legacy w:legacy="1" w:legacySpace="144" w:legacyIndent="0"/>
      <w:lvlJc w:val="left"/>
      <w:rPr>
        <w:rFonts w:cs="Times New Roman"/>
      </w:rPr>
    </w:lvl>
    <w:lvl w:ilvl="2">
      <w:start w:val="1"/>
      <w:numFmt w:val="decimal"/>
      <w:lvlText w:val="%1.%2.%3"/>
      <w:legacy w:legacy="1" w:legacySpace="144" w:legacyIndent="0"/>
      <w:lvlJc w:val="left"/>
      <w:rPr>
        <w:rFonts w:cs="Times New Roman"/>
      </w:rPr>
    </w:lvl>
    <w:lvl w:ilvl="3">
      <w:start w:val="1"/>
      <w:numFmt w:val="decimal"/>
      <w:lvlText w:val="%1.%2.%3.%4"/>
      <w:legacy w:legacy="1" w:legacySpace="144" w:legacyIndent="0"/>
      <w:lvlJc w:val="left"/>
      <w:rPr>
        <w:rFonts w:cs="Times New Roman"/>
      </w:rPr>
    </w:lvl>
    <w:lvl w:ilvl="4">
      <w:start w:val="1"/>
      <w:numFmt w:val="decimal"/>
      <w:lvlText w:val="%1.%2.%3.%4.%5"/>
      <w:legacy w:legacy="1" w:legacySpace="144" w:legacyIndent="0"/>
      <w:lvlJc w:val="left"/>
      <w:rPr>
        <w:rFonts w:cs="Times New Roman"/>
      </w:rPr>
    </w:lvl>
    <w:lvl w:ilvl="5">
      <w:start w:val="1"/>
      <w:numFmt w:val="decimal"/>
      <w:lvlText w:val="%1.%2.%3.%4.%5.%6"/>
      <w:legacy w:legacy="1" w:legacySpace="144" w:legacyIndent="0"/>
      <w:lvlJc w:val="left"/>
      <w:rPr>
        <w:rFonts w:cs="Times New Roman"/>
      </w:rPr>
    </w:lvl>
    <w:lvl w:ilvl="6">
      <w:start w:val="1"/>
      <w:numFmt w:val="decimal"/>
      <w:lvlText w:val="%1.%2.%3.%4.%5.%6.%7"/>
      <w:legacy w:legacy="1" w:legacySpace="144" w:legacyIndent="0"/>
      <w:lvlJc w:val="left"/>
      <w:rPr>
        <w:rFonts w:cs="Times New Roman"/>
      </w:rPr>
    </w:lvl>
    <w:lvl w:ilvl="7">
      <w:start w:val="1"/>
      <w:numFmt w:val="decimal"/>
      <w:lvlText w:val="%1.%2.%3.%4.%5.%6.%7.%8"/>
      <w:legacy w:legacy="1" w:legacySpace="144" w:legacyIndent="0"/>
      <w:lvlJc w:val="left"/>
      <w:rPr>
        <w:rFonts w:cs="Times New Roman"/>
      </w:rPr>
    </w:lvl>
    <w:lvl w:ilvl="8">
      <w:start w:val="1"/>
      <w:numFmt w:val="decimal"/>
      <w:lvlText w:val="%1.%2.%3.%4.%5.%6.%7.%8.%9"/>
      <w:legacy w:legacy="1" w:legacySpace="144" w:legacyIndent="0"/>
      <w:lvlJc w:val="left"/>
      <w:rPr>
        <w:rFonts w:cs="Times New Roman"/>
      </w:rPr>
    </w:lvl>
  </w:abstractNum>
  <w:abstractNum w:abstractNumId="2" w15:restartNumberingAfterBreak="0">
    <w:nsid w:val="045F6CFC"/>
    <w:multiLevelType w:val="hybridMultilevel"/>
    <w:tmpl w:val="86B08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DB600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2B341FD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52FF6003"/>
    <w:multiLevelType w:val="hybridMultilevel"/>
    <w:tmpl w:val="B36CE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FC6001"/>
    <w:multiLevelType w:val="hybridMultilevel"/>
    <w:tmpl w:val="86B08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A652FF"/>
    <w:multiLevelType w:val="hybridMultilevel"/>
    <w:tmpl w:val="B36CE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6268315">
    <w:abstractNumId w:val="1"/>
  </w:num>
  <w:num w:numId="2" w16cid:durableId="1629893626">
    <w:abstractNumId w:val="2"/>
  </w:num>
  <w:num w:numId="3" w16cid:durableId="788209977">
    <w:abstractNumId w:val="7"/>
  </w:num>
  <w:num w:numId="4" w16cid:durableId="1295602831">
    <w:abstractNumId w:val="4"/>
  </w:num>
  <w:num w:numId="5" w16cid:durableId="1085565024">
    <w:abstractNumId w:val="0"/>
  </w:num>
  <w:num w:numId="6" w16cid:durableId="1759324219">
    <w:abstractNumId w:val="6"/>
  </w:num>
  <w:num w:numId="7" w16cid:durableId="2093506210">
    <w:abstractNumId w:val="5"/>
  </w:num>
  <w:num w:numId="8" w16cid:durableId="11295159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linkStyl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180"/>
    <w:rsid w:val="000156E1"/>
    <w:rsid w:val="00020A3D"/>
    <w:rsid w:val="00070BDA"/>
    <w:rsid w:val="0008556B"/>
    <w:rsid w:val="000C5CA7"/>
    <w:rsid w:val="000D7D48"/>
    <w:rsid w:val="000E6CC5"/>
    <w:rsid w:val="00140B64"/>
    <w:rsid w:val="00180220"/>
    <w:rsid w:val="0018782B"/>
    <w:rsid w:val="0019531C"/>
    <w:rsid w:val="001B5B79"/>
    <w:rsid w:val="001B5E67"/>
    <w:rsid w:val="001C1A56"/>
    <w:rsid w:val="001C520E"/>
    <w:rsid w:val="001E29ED"/>
    <w:rsid w:val="00201BE0"/>
    <w:rsid w:val="002601C4"/>
    <w:rsid w:val="00275D63"/>
    <w:rsid w:val="00282863"/>
    <w:rsid w:val="00285242"/>
    <w:rsid w:val="002966FE"/>
    <w:rsid w:val="002C2107"/>
    <w:rsid w:val="002E6582"/>
    <w:rsid w:val="002F0AE9"/>
    <w:rsid w:val="002F1CB2"/>
    <w:rsid w:val="002F6D8D"/>
    <w:rsid w:val="003808D7"/>
    <w:rsid w:val="004156B3"/>
    <w:rsid w:val="00423FA8"/>
    <w:rsid w:val="004249FC"/>
    <w:rsid w:val="0046656D"/>
    <w:rsid w:val="004863D8"/>
    <w:rsid w:val="00490AAE"/>
    <w:rsid w:val="00497982"/>
    <w:rsid w:val="004A2482"/>
    <w:rsid w:val="004A4A61"/>
    <w:rsid w:val="004A7A11"/>
    <w:rsid w:val="004B5DC2"/>
    <w:rsid w:val="004B7970"/>
    <w:rsid w:val="00536F11"/>
    <w:rsid w:val="005376D7"/>
    <w:rsid w:val="0055537A"/>
    <w:rsid w:val="00561C97"/>
    <w:rsid w:val="0056799B"/>
    <w:rsid w:val="0058602C"/>
    <w:rsid w:val="00590B70"/>
    <w:rsid w:val="005B13A1"/>
    <w:rsid w:val="00620D36"/>
    <w:rsid w:val="00650EA7"/>
    <w:rsid w:val="00651671"/>
    <w:rsid w:val="00651EC2"/>
    <w:rsid w:val="006D71B2"/>
    <w:rsid w:val="006F4736"/>
    <w:rsid w:val="007A5EDF"/>
    <w:rsid w:val="007C1358"/>
    <w:rsid w:val="007F1AD2"/>
    <w:rsid w:val="007F2784"/>
    <w:rsid w:val="007F4DA8"/>
    <w:rsid w:val="008000DD"/>
    <w:rsid w:val="008166B3"/>
    <w:rsid w:val="008737E5"/>
    <w:rsid w:val="008D24F0"/>
    <w:rsid w:val="008D523E"/>
    <w:rsid w:val="008E353C"/>
    <w:rsid w:val="008E5A22"/>
    <w:rsid w:val="008E68A6"/>
    <w:rsid w:val="00984BA0"/>
    <w:rsid w:val="009A407B"/>
    <w:rsid w:val="009B44A5"/>
    <w:rsid w:val="009C09A7"/>
    <w:rsid w:val="009E6AA9"/>
    <w:rsid w:val="009E77E4"/>
    <w:rsid w:val="009E789F"/>
    <w:rsid w:val="009F738E"/>
    <w:rsid w:val="00AD4E9E"/>
    <w:rsid w:val="00AE5254"/>
    <w:rsid w:val="00B1414A"/>
    <w:rsid w:val="00B16645"/>
    <w:rsid w:val="00B16954"/>
    <w:rsid w:val="00B41F8F"/>
    <w:rsid w:val="00B61E59"/>
    <w:rsid w:val="00B8513A"/>
    <w:rsid w:val="00B91AB1"/>
    <w:rsid w:val="00BC2438"/>
    <w:rsid w:val="00BD41B9"/>
    <w:rsid w:val="00C233F9"/>
    <w:rsid w:val="00C303D8"/>
    <w:rsid w:val="00C305BD"/>
    <w:rsid w:val="00C440CC"/>
    <w:rsid w:val="00C8191E"/>
    <w:rsid w:val="00CA5A23"/>
    <w:rsid w:val="00CB0311"/>
    <w:rsid w:val="00CB5EAF"/>
    <w:rsid w:val="00CE48B5"/>
    <w:rsid w:val="00CE4D97"/>
    <w:rsid w:val="00D42B89"/>
    <w:rsid w:val="00D5247A"/>
    <w:rsid w:val="00D64F2D"/>
    <w:rsid w:val="00D7178A"/>
    <w:rsid w:val="00D9294B"/>
    <w:rsid w:val="00DA7461"/>
    <w:rsid w:val="00DC477B"/>
    <w:rsid w:val="00DF28EB"/>
    <w:rsid w:val="00E364FC"/>
    <w:rsid w:val="00E47A5B"/>
    <w:rsid w:val="00E51B97"/>
    <w:rsid w:val="00E736A1"/>
    <w:rsid w:val="00E814F8"/>
    <w:rsid w:val="00E92347"/>
    <w:rsid w:val="00EB0F28"/>
    <w:rsid w:val="00EB6D6B"/>
    <w:rsid w:val="00EC438D"/>
    <w:rsid w:val="00ED4698"/>
    <w:rsid w:val="00EF4180"/>
    <w:rsid w:val="00EF6E1E"/>
    <w:rsid w:val="00F056A2"/>
    <w:rsid w:val="00F66717"/>
    <w:rsid w:val="00FD2B1B"/>
    <w:rsid w:val="00FE5A67"/>
    <w:rsid w:val="00FF7AB9"/>
    <w:rsid w:val="4CEFCF81"/>
    <w:rsid w:val="4D49C142"/>
    <w:rsid w:val="755D94AE"/>
    <w:rsid w:val="79312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5A011"/>
  <w15:chartTrackingRefBased/>
  <w15:docId w15:val="{20A30181-4C92-4E82-90CC-8490D6C20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242"/>
    <w:pPr>
      <w:spacing w:after="0" w:line="240" w:lineRule="auto"/>
    </w:pPr>
    <w:rPr>
      <w:rFonts w:ascii="Univers" w:eastAsia="Times New Roman" w:hAnsi="Univers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285242"/>
    <w:pPr>
      <w:numPr>
        <w:numId w:val="5"/>
      </w:numPr>
      <w:tabs>
        <w:tab w:val="left" w:pos="-720"/>
      </w:tabs>
      <w:suppressAutoHyphens/>
      <w:spacing w:before="120" w:after="120"/>
      <w:outlineLvl w:val="0"/>
    </w:pPr>
  </w:style>
  <w:style w:type="paragraph" w:styleId="Heading2">
    <w:name w:val="heading 2"/>
    <w:basedOn w:val="Normal"/>
    <w:next w:val="Normal"/>
    <w:link w:val="Heading2Char"/>
    <w:uiPriority w:val="99"/>
    <w:qFormat/>
    <w:rsid w:val="00285242"/>
    <w:pPr>
      <w:numPr>
        <w:ilvl w:val="1"/>
        <w:numId w:val="5"/>
      </w:numPr>
      <w:tabs>
        <w:tab w:val="left" w:pos="-720"/>
      </w:tabs>
      <w:suppressAutoHyphens/>
      <w:spacing w:before="120" w:after="120"/>
      <w:outlineLvl w:val="1"/>
    </w:pPr>
  </w:style>
  <w:style w:type="paragraph" w:styleId="Heading3">
    <w:name w:val="heading 3"/>
    <w:basedOn w:val="Normal"/>
    <w:next w:val="Normal"/>
    <w:link w:val="Heading3Char"/>
    <w:uiPriority w:val="99"/>
    <w:qFormat/>
    <w:rsid w:val="00285242"/>
    <w:pPr>
      <w:numPr>
        <w:ilvl w:val="2"/>
        <w:numId w:val="5"/>
      </w:numPr>
      <w:tabs>
        <w:tab w:val="left" w:pos="-720"/>
      </w:tabs>
      <w:suppressAutoHyphens/>
      <w:spacing w:before="120" w:after="120"/>
      <w:outlineLvl w:val="2"/>
    </w:pPr>
  </w:style>
  <w:style w:type="paragraph" w:styleId="Heading4">
    <w:name w:val="heading 4"/>
    <w:basedOn w:val="Normal"/>
    <w:next w:val="Normal"/>
    <w:link w:val="Heading4Char"/>
    <w:uiPriority w:val="99"/>
    <w:qFormat/>
    <w:rsid w:val="00285242"/>
    <w:pPr>
      <w:numPr>
        <w:ilvl w:val="3"/>
        <w:numId w:val="5"/>
      </w:numPr>
      <w:tabs>
        <w:tab w:val="left" w:pos="-720"/>
      </w:tabs>
      <w:suppressAutoHyphens/>
      <w:spacing w:before="120" w:after="120"/>
      <w:outlineLvl w:val="3"/>
    </w:pPr>
  </w:style>
  <w:style w:type="paragraph" w:styleId="Heading5">
    <w:name w:val="heading 5"/>
    <w:basedOn w:val="Normal"/>
    <w:next w:val="Normal"/>
    <w:link w:val="Heading5Char"/>
    <w:uiPriority w:val="99"/>
    <w:qFormat/>
    <w:rsid w:val="00285242"/>
    <w:pPr>
      <w:numPr>
        <w:ilvl w:val="4"/>
        <w:numId w:val="5"/>
      </w:numPr>
      <w:tabs>
        <w:tab w:val="left" w:pos="-720"/>
      </w:tabs>
      <w:suppressAutoHyphens/>
      <w:outlineLvl w:val="4"/>
    </w:pPr>
  </w:style>
  <w:style w:type="paragraph" w:styleId="Heading6">
    <w:name w:val="heading 6"/>
    <w:basedOn w:val="Normal"/>
    <w:next w:val="Normal"/>
    <w:link w:val="Heading6Char"/>
    <w:uiPriority w:val="99"/>
    <w:qFormat/>
    <w:rsid w:val="00285242"/>
    <w:pPr>
      <w:numPr>
        <w:ilvl w:val="5"/>
        <w:numId w:val="5"/>
      </w:numPr>
      <w:tabs>
        <w:tab w:val="left" w:pos="-720"/>
      </w:tabs>
      <w:suppressAutoHyphens/>
      <w:outlineLvl w:val="5"/>
    </w:pPr>
  </w:style>
  <w:style w:type="paragraph" w:styleId="Heading7">
    <w:name w:val="heading 7"/>
    <w:basedOn w:val="Normal"/>
    <w:next w:val="Normal"/>
    <w:link w:val="Heading7Char"/>
    <w:uiPriority w:val="99"/>
    <w:qFormat/>
    <w:rsid w:val="00285242"/>
    <w:pPr>
      <w:numPr>
        <w:ilvl w:val="6"/>
        <w:numId w:val="5"/>
      </w:numPr>
      <w:tabs>
        <w:tab w:val="left" w:pos="-720"/>
      </w:tabs>
      <w:suppressAutoHyphens/>
      <w:outlineLvl w:val="6"/>
    </w:pPr>
  </w:style>
  <w:style w:type="paragraph" w:styleId="Heading8">
    <w:name w:val="heading 8"/>
    <w:basedOn w:val="Normal"/>
    <w:next w:val="Normal"/>
    <w:link w:val="Heading8Char"/>
    <w:uiPriority w:val="99"/>
    <w:qFormat/>
    <w:rsid w:val="00285242"/>
    <w:pPr>
      <w:numPr>
        <w:ilvl w:val="7"/>
        <w:numId w:val="5"/>
      </w:numPr>
      <w:tabs>
        <w:tab w:val="left" w:pos="-720"/>
      </w:tabs>
      <w:suppressAutoHyphens/>
      <w:outlineLvl w:val="7"/>
    </w:pPr>
  </w:style>
  <w:style w:type="paragraph" w:styleId="Heading9">
    <w:name w:val="heading 9"/>
    <w:basedOn w:val="Normal"/>
    <w:next w:val="Normal"/>
    <w:link w:val="Heading9Char"/>
    <w:uiPriority w:val="99"/>
    <w:qFormat/>
    <w:rsid w:val="00285242"/>
    <w:pPr>
      <w:numPr>
        <w:ilvl w:val="8"/>
        <w:numId w:val="5"/>
      </w:numPr>
      <w:spacing w:before="240" w:after="60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285242"/>
    <w:rPr>
      <w:rFonts w:ascii="Univers" w:eastAsia="Times New Roman" w:hAnsi="Univers" w:cs="Times New Roman"/>
      <w:szCs w:val="20"/>
    </w:rPr>
  </w:style>
  <w:style w:type="character" w:customStyle="1" w:styleId="Heading2Char">
    <w:name w:val="Heading 2 Char"/>
    <w:basedOn w:val="DefaultParagraphFont"/>
    <w:link w:val="Heading2"/>
    <w:uiPriority w:val="99"/>
    <w:rsid w:val="00285242"/>
    <w:rPr>
      <w:rFonts w:ascii="Univers" w:eastAsia="Times New Roman" w:hAnsi="Univers" w:cs="Times New Roman"/>
      <w:szCs w:val="20"/>
    </w:rPr>
  </w:style>
  <w:style w:type="character" w:customStyle="1" w:styleId="Heading3Char">
    <w:name w:val="Heading 3 Char"/>
    <w:basedOn w:val="DefaultParagraphFont"/>
    <w:link w:val="Heading3"/>
    <w:uiPriority w:val="99"/>
    <w:rsid w:val="00285242"/>
    <w:rPr>
      <w:rFonts w:ascii="Univers" w:eastAsia="Times New Roman" w:hAnsi="Univers" w:cs="Times New Roman"/>
      <w:szCs w:val="20"/>
    </w:rPr>
  </w:style>
  <w:style w:type="character" w:customStyle="1" w:styleId="Heading4Char">
    <w:name w:val="Heading 4 Char"/>
    <w:basedOn w:val="DefaultParagraphFont"/>
    <w:link w:val="Heading4"/>
    <w:uiPriority w:val="99"/>
    <w:rsid w:val="00285242"/>
    <w:rPr>
      <w:rFonts w:ascii="Univers" w:eastAsia="Times New Roman" w:hAnsi="Univers" w:cs="Times New Roman"/>
      <w:szCs w:val="20"/>
    </w:rPr>
  </w:style>
  <w:style w:type="character" w:customStyle="1" w:styleId="Heading5Char">
    <w:name w:val="Heading 5 Char"/>
    <w:basedOn w:val="DefaultParagraphFont"/>
    <w:link w:val="Heading5"/>
    <w:uiPriority w:val="99"/>
    <w:rsid w:val="00285242"/>
    <w:rPr>
      <w:rFonts w:ascii="Univers" w:eastAsia="Times New Roman" w:hAnsi="Univers" w:cs="Times New Roman"/>
      <w:szCs w:val="20"/>
    </w:rPr>
  </w:style>
  <w:style w:type="character" w:customStyle="1" w:styleId="Heading6Char">
    <w:name w:val="Heading 6 Char"/>
    <w:basedOn w:val="DefaultParagraphFont"/>
    <w:link w:val="Heading6"/>
    <w:uiPriority w:val="99"/>
    <w:rsid w:val="00285242"/>
    <w:rPr>
      <w:rFonts w:ascii="Univers" w:eastAsia="Times New Roman" w:hAnsi="Univers" w:cs="Times New Roman"/>
      <w:szCs w:val="20"/>
    </w:rPr>
  </w:style>
  <w:style w:type="character" w:customStyle="1" w:styleId="Heading7Char">
    <w:name w:val="Heading 7 Char"/>
    <w:basedOn w:val="DefaultParagraphFont"/>
    <w:link w:val="Heading7"/>
    <w:uiPriority w:val="99"/>
    <w:rsid w:val="00285242"/>
    <w:rPr>
      <w:rFonts w:ascii="Univers" w:eastAsia="Times New Roman" w:hAnsi="Univers" w:cs="Times New Roman"/>
      <w:szCs w:val="20"/>
    </w:rPr>
  </w:style>
  <w:style w:type="character" w:customStyle="1" w:styleId="Heading8Char">
    <w:name w:val="Heading 8 Char"/>
    <w:basedOn w:val="DefaultParagraphFont"/>
    <w:link w:val="Heading8"/>
    <w:uiPriority w:val="99"/>
    <w:rsid w:val="00285242"/>
    <w:rPr>
      <w:rFonts w:ascii="Univers" w:eastAsia="Times New Roman" w:hAnsi="Univers" w:cs="Times New Roman"/>
      <w:szCs w:val="20"/>
    </w:rPr>
  </w:style>
  <w:style w:type="character" w:customStyle="1" w:styleId="Heading9Char">
    <w:name w:val="Heading 9 Char"/>
    <w:basedOn w:val="DefaultParagraphFont"/>
    <w:link w:val="Heading9"/>
    <w:uiPriority w:val="99"/>
    <w:rsid w:val="00285242"/>
    <w:rPr>
      <w:rFonts w:ascii="Arial" w:eastAsia="Times New Roman" w:hAnsi="Arial" w:cs="Times New Roman"/>
      <w:i/>
      <w:sz w:val="18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524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5242"/>
    <w:rPr>
      <w:rFonts w:ascii="Tahoma" w:eastAsia="Times New Roman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52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5242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5242"/>
    <w:rPr>
      <w:rFonts w:ascii="Univers" w:eastAsia="Times New Roman" w:hAnsi="Univers" w:cs="Times New Roman"/>
      <w:sz w:val="20"/>
      <w:szCs w:val="20"/>
    </w:rPr>
  </w:style>
  <w:style w:type="table" w:styleId="TableGrid">
    <w:name w:val="Table Grid"/>
    <w:basedOn w:val="TableNormal"/>
    <w:uiPriority w:val="59"/>
    <w:rsid w:val="00285242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85242"/>
    <w:pPr>
      <w:ind w:left="720"/>
      <w:contextualSpacing/>
    </w:pPr>
  </w:style>
  <w:style w:type="character" w:customStyle="1" w:styleId="plainlinks">
    <w:name w:val="plainlinks"/>
    <w:basedOn w:val="DefaultParagraphFont"/>
    <w:rsid w:val="00285242"/>
  </w:style>
  <w:style w:type="character" w:customStyle="1" w:styleId="longitude1">
    <w:name w:val="longitude1"/>
    <w:basedOn w:val="DefaultParagraphFont"/>
    <w:rsid w:val="00285242"/>
  </w:style>
  <w:style w:type="character" w:customStyle="1" w:styleId="geo-multi-punct1">
    <w:name w:val="geo-multi-punct1"/>
    <w:basedOn w:val="DefaultParagraphFont"/>
    <w:rsid w:val="00285242"/>
    <w:rPr>
      <w:vanish/>
      <w:webHidden w:val="0"/>
      <w:specVanish w:val="0"/>
    </w:rPr>
  </w:style>
  <w:style w:type="character" w:customStyle="1" w:styleId="geo-nondefault1">
    <w:name w:val="geo-nondefault1"/>
    <w:basedOn w:val="DefaultParagraphFont"/>
    <w:rsid w:val="00285242"/>
    <w:rPr>
      <w:vanish/>
      <w:webHidden w:val="0"/>
      <w:specVanish w:val="0"/>
    </w:rPr>
  </w:style>
  <w:style w:type="character" w:customStyle="1" w:styleId="geo-dec1">
    <w:name w:val="geo-dec1"/>
    <w:basedOn w:val="DefaultParagraphFont"/>
    <w:rsid w:val="00285242"/>
    <w:rPr>
      <w:vanish w:val="0"/>
      <w:webHidden w:val="0"/>
      <w:specVanish w:val="0"/>
    </w:rPr>
  </w:style>
  <w:style w:type="character" w:customStyle="1" w:styleId="geo">
    <w:name w:val="geo"/>
    <w:basedOn w:val="DefaultParagraphFont"/>
    <w:rsid w:val="00285242"/>
  </w:style>
  <w:style w:type="paragraph" w:styleId="NoSpacing">
    <w:name w:val="No Spacing"/>
    <w:uiPriority w:val="1"/>
    <w:qFormat/>
    <w:rsid w:val="00EF4180"/>
    <w:pPr>
      <w:spacing w:after="0" w:line="240" w:lineRule="auto"/>
    </w:pPr>
    <w:rPr>
      <w:rFonts w:ascii="Univers" w:eastAsia="Times New Roman" w:hAnsi="Univers" w:cs="Times New Roman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7F1AD2"/>
    <w:pPr>
      <w:keepNext/>
      <w:keepLines/>
      <w:numPr>
        <w:numId w:val="0"/>
      </w:numPr>
      <w:tabs>
        <w:tab w:val="clear" w:pos="-720"/>
      </w:tabs>
      <w:suppressAutoHyphens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7F1AD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F1AD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F1AD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7F1AD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omar\AppData\Roaming\Microsoft\Templates\Formal%20Document%20Templ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B92A0A577419A64DAA6281939AFD49E2" ma:contentTypeVersion="28" ma:contentTypeDescription="Create a new document." ma:contentTypeScope="" ma:versionID="2c3484b760baa78c55214a23dcdf21c3">
  <xsd:schema xmlns:xsd="http://www.w3.org/2001/XMLSchema" xmlns:xs="http://www.w3.org/2001/XMLSchema" xmlns:p="http://schemas.microsoft.com/office/2006/metadata/properties" xmlns:ns1="http://schemas.microsoft.com/sharepoint/v3" xmlns:ns2="77bb3344-0c24-40f7-8b48-7e0eff6a54e3" xmlns:ns3="383a7eb6-b86a-4aa5-bf6d-f87928c2c61e" targetNamespace="http://schemas.microsoft.com/office/2006/metadata/properties" ma:root="true" ma:fieldsID="acf87d8ee7538c1a58a9afa682a8eac2" ns1:_="" ns2:_="" ns3:_="">
    <xsd:import namespace="http://schemas.microsoft.com/sharepoint/v3"/>
    <xsd:import namespace="77bb3344-0c24-40f7-8b48-7e0eff6a54e3"/>
    <xsd:import namespace="383a7eb6-b86a-4aa5-bf6d-f87928c2c6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Notes" minOccurs="0"/>
                <xsd:element ref="ns2:MediaServiceObjectDetectorVersions" minOccurs="0"/>
                <xsd:element ref="ns2:Summary" minOccurs="0"/>
                <xsd:element ref="ns2:TitleofPaper_x002f_Presentation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统一合规性策略属性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统一合规性策略 UI 操作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bb3344-0c24-40f7-8b48-7e0eff6a54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7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Notes" ma:index="14" nillable="true" ma:displayName="Notes" ma:description="Add notes to content" ma:format="Dropdown" ma:internalName="Notes">
      <xsd:simpleType>
        <xsd:restriction base="dms:Text">
          <xsd:maxLength value="255"/>
        </xsd:restriction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Summary" ma:index="16" nillable="true" ma:displayName="Summary" ma:format="Dropdown" ma:internalName="Summary">
      <xsd:simpleType>
        <xsd:restriction base="dms:Text">
          <xsd:maxLength value="255"/>
        </xsd:restriction>
      </xsd:simpleType>
    </xsd:element>
    <xsd:element name="TitleofPaper_x002f_Presentation" ma:index="17" nillable="true" ma:displayName="Title of Paper/Presentation" ma:format="Dropdown" ma:internalName="TitleofPaper_x002f_Presentation">
      <xsd:simpleType>
        <xsd:restriction base="dms:Text">
          <xsd:maxLength value="255"/>
        </xsd:restriction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图像标记" ma:readOnly="false" ma:fieldId="{5cf76f15-5ced-4ddc-b409-7134ff3c332f}" ma:taxonomyMulti="true" ma:sspId="e63edab7-d5f1-4c02-989a-0e8ed7c6c3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3a7eb6-b86a-4aa5-bf6d-f87928c2c61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7385d75a-6e28-4485-b25d-ccdfbb919c04}" ma:internalName="TaxCatchAll" ma:showField="CatchAllData" ma:web="383a7eb6-b86a-4aa5-bf6d-f87928c2c6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ummary xmlns="77bb3344-0c24-40f7-8b48-7e0eff6a54e3" xsi:nil="true"/>
    <Notes xmlns="77bb3344-0c24-40f7-8b48-7e0eff6a54e3" xsi:nil="true"/>
    <TitleofPaper_x002f_Presentation xmlns="77bb3344-0c24-40f7-8b48-7e0eff6a54e3" xsi:nil="true"/>
    <_ip_UnifiedCompliancePolicyUIAction xmlns="http://schemas.microsoft.com/sharepoint/v3" xsi:nil="true"/>
    <_ip_UnifiedCompliancePolicyProperties xmlns="http://schemas.microsoft.com/sharepoint/v3" xsi:nil="true"/>
    <lcf76f155ced4ddcb4097134ff3c332f xmlns="77bb3344-0c24-40f7-8b48-7e0eff6a54e3">
      <Terms xmlns="http://schemas.microsoft.com/office/infopath/2007/PartnerControls"/>
    </lcf76f155ced4ddcb4097134ff3c332f>
    <TaxCatchAll xmlns="383a7eb6-b86a-4aa5-bf6d-f87928c2c61e" xsi:nil="true"/>
  </documentManagement>
</p:properties>
</file>

<file path=customXml/itemProps1.xml><?xml version="1.0" encoding="utf-8"?>
<ds:datastoreItem xmlns:ds="http://schemas.openxmlformats.org/officeDocument/2006/customXml" ds:itemID="{348F3695-4990-49C1-A002-66806772D5E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9A1D600-0866-43FB-84B7-962871F5D654}"/>
</file>

<file path=customXml/itemProps3.xml><?xml version="1.0" encoding="utf-8"?>
<ds:datastoreItem xmlns:ds="http://schemas.openxmlformats.org/officeDocument/2006/customXml" ds:itemID="{256A5A2D-12A6-4471-B51C-CC282D65F4F1}">
  <ds:schemaRefs>
    <ds:schemaRef ds:uri="http://purl.org/dc/terms/"/>
    <ds:schemaRef ds:uri="383a7eb6-b86a-4aa5-bf6d-f87928c2c61e"/>
    <ds:schemaRef ds:uri="77bb3344-0c24-40f7-8b48-7e0eff6a54e3"/>
    <ds:schemaRef ds:uri="http://purl.org/dc/dcmitype/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Formal Document Template.dotm</Template>
  <TotalTime>57</TotalTime>
  <Pages>6</Pages>
  <Words>1087</Words>
  <Characters>6201</Characters>
  <Application>Microsoft Office Word</Application>
  <DocSecurity>0</DocSecurity>
  <Lines>51</Lines>
  <Paragraphs>14</Paragraphs>
  <ScaleCrop>false</ScaleCrop>
  <Company/>
  <LinksUpToDate>false</LinksUpToDate>
  <CharactersWithSpaces>7274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Komar, Tony (DI SW GS&amp;CS AM US S&amp;PC)</dc:creator>
  <cp:keywords/>
  <dc:description/>
  <cp:lastModifiedBy>Komar, Tony (DI SW GS&amp;CS AM S&amp;PC)</cp:lastModifiedBy>
  <cp:revision>87</cp:revision>
  <dcterms:created xsi:type="dcterms:W3CDTF">2023-12-04T14:25:00Z</dcterms:created>
  <dcterms:modified xsi:type="dcterms:W3CDTF">2023-12-08T17:41:00Z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0x010100B92A0A577419A64DAA6281939AFD49E2</vt:lpwstr>
  </property>
  <property fmtid="{D5CDD505-2E9C-101B-9397-08002B2CF9AE}" pid="3" name="Order">
    <vt:r8>40600</vt:r8>
  </property>
  <property fmtid="{D5CDD505-2E9C-101B-9397-08002B2CF9AE}" pid="4" name="_ExtendedDescription">
    <vt:lpwstr/>
  </property>
</Properties>
</file>